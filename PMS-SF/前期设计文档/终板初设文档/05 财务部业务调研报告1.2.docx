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C86FD5" w:rsidRDefault="00C86FD5" w:rsidP="00C86FD5">
      <w:pPr>
        <w:spacing w:line="360" w:lineRule="auto"/>
        <w:rPr>
          <w:b/>
          <w:sz w:val="28"/>
        </w:rPr>
      </w:pPr>
    </w:p>
    <w:p w:rsidR="00604C82" w:rsidRDefault="00554C43" w:rsidP="006D18A2">
      <w:pPr>
        <w:pStyle w:val="20"/>
        <w:jc w:val="center"/>
        <w:rPr>
          <w:b/>
          <w:sz w:val="52"/>
          <w:szCs w:val="52"/>
        </w:rPr>
      </w:pPr>
      <w:bookmarkStart w:id="0" w:name="_Toc112837130"/>
      <w:bookmarkStart w:id="1" w:name="_Toc144526999"/>
      <w:bookmarkStart w:id="2" w:name="_Toc144527311"/>
      <w:bookmarkStart w:id="3" w:name="_Toc144527892"/>
      <w:bookmarkStart w:id="4" w:name="_Toc144694184"/>
      <w:bookmarkStart w:id="5" w:name="_Toc144694344"/>
      <w:bookmarkStart w:id="6" w:name="_Toc144704126"/>
      <w:bookmarkStart w:id="7" w:name="_Toc144710493"/>
      <w:bookmarkStart w:id="8" w:name="_Toc146080333"/>
      <w:bookmarkStart w:id="9" w:name="_Toc146164183"/>
      <w:bookmarkStart w:id="10" w:name="_Toc146164288"/>
      <w:bookmarkStart w:id="11" w:name="_Toc146444291"/>
      <w:bookmarkStart w:id="12" w:name="_Toc148404501"/>
      <w:r>
        <w:rPr>
          <w:rFonts w:hint="eastAsia"/>
          <w:b/>
          <w:sz w:val="52"/>
          <w:szCs w:val="52"/>
        </w:rPr>
        <w:t>三峰科技</w:t>
      </w:r>
    </w:p>
    <w:p w:rsidR="00604C82" w:rsidRDefault="00604C82" w:rsidP="006D18A2">
      <w:pPr>
        <w:pStyle w:val="20"/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业务数据调研报告确认书</w:t>
      </w:r>
    </w:p>
    <w:p w:rsidR="00604C82" w:rsidRPr="00043D80" w:rsidRDefault="00604C82" w:rsidP="00C86FD5">
      <w:pPr>
        <w:pStyle w:val="20"/>
        <w:jc w:val="center"/>
        <w:rPr>
          <w:b/>
          <w:sz w:val="44"/>
          <w:szCs w:val="44"/>
        </w:rPr>
      </w:pPr>
      <w:r w:rsidRPr="00043D80">
        <w:rPr>
          <w:rFonts w:hint="eastAsia"/>
          <w:b/>
          <w:sz w:val="44"/>
          <w:szCs w:val="44"/>
        </w:rPr>
        <w:t>（</w:t>
      </w:r>
      <w:bookmarkStart w:id="13" w:name="_Toc77269984"/>
      <w:bookmarkStart w:id="14" w:name="_Toc112837131"/>
      <w:bookmarkStart w:id="15" w:name="_Toc144527000"/>
      <w:bookmarkStart w:id="16" w:name="_Toc144527312"/>
      <w:bookmarkStart w:id="17" w:name="_Toc144527893"/>
      <w:bookmarkStart w:id="18" w:name="_Toc144694185"/>
      <w:bookmarkStart w:id="19" w:name="_Toc144694345"/>
      <w:bookmarkStart w:id="20" w:name="_Toc144704127"/>
      <w:bookmarkStart w:id="21" w:name="_Toc144710494"/>
      <w:bookmarkStart w:id="22" w:name="_Toc146080334"/>
      <w:bookmarkStart w:id="23" w:name="_Toc146164184"/>
      <w:bookmarkStart w:id="24" w:name="_Toc146164289"/>
      <w:bookmarkStart w:id="25" w:name="_Toc146444292"/>
      <w:bookmarkStart w:id="26" w:name="_Toc148404502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 w:rsidR="0093017F">
        <w:rPr>
          <w:rFonts w:hint="eastAsia"/>
          <w:b/>
          <w:sz w:val="44"/>
          <w:szCs w:val="44"/>
        </w:rPr>
        <w:t>财务部</w:t>
      </w:r>
      <w:r w:rsidRPr="00043D80">
        <w:rPr>
          <w:rFonts w:hint="eastAsia"/>
          <w:b/>
          <w:sz w:val="44"/>
          <w:szCs w:val="44"/>
        </w:rPr>
        <w:t>模块）</w:t>
      </w:r>
    </w:p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  <w:p w:rsidR="008F0C23" w:rsidRDefault="008F0C23" w:rsidP="00C86FD5">
      <w:pPr>
        <w:spacing w:line="760" w:lineRule="exact"/>
      </w:pPr>
    </w:p>
    <w:p w:rsidR="00C86FD5" w:rsidRDefault="00C86FD5" w:rsidP="00C86FD5">
      <w:pPr>
        <w:spacing w:line="360" w:lineRule="auto"/>
        <w:rPr>
          <w:b/>
          <w:sz w:val="28"/>
        </w:rPr>
      </w:pPr>
    </w:p>
    <w:p w:rsidR="00C86FD5" w:rsidRDefault="00C86FD5" w:rsidP="00C86FD5">
      <w:pPr>
        <w:spacing w:line="360" w:lineRule="auto"/>
        <w:jc w:val="center"/>
        <w:rPr>
          <w:b/>
          <w:sz w:val="52"/>
          <w:szCs w:val="5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894"/>
        <w:gridCol w:w="1418"/>
        <w:gridCol w:w="1325"/>
        <w:gridCol w:w="3550"/>
      </w:tblGrid>
      <w:tr w:rsidR="00C86FD5" w:rsidTr="001C27EB">
        <w:trPr>
          <w:jc w:val="center"/>
        </w:trPr>
        <w:tc>
          <w:tcPr>
            <w:tcW w:w="2894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单位</w:t>
            </w:r>
          </w:p>
        </w:tc>
        <w:tc>
          <w:tcPr>
            <w:tcW w:w="1418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校对</w:t>
            </w:r>
          </w:p>
        </w:tc>
        <w:tc>
          <w:tcPr>
            <w:tcW w:w="1325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审核</w:t>
            </w:r>
          </w:p>
        </w:tc>
        <w:tc>
          <w:tcPr>
            <w:tcW w:w="3550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审定</w:t>
            </w:r>
            <w:r>
              <w:rPr>
                <w:rFonts w:hint="eastAsia"/>
                <w:b/>
                <w:sz w:val="28"/>
                <w:szCs w:val="28"/>
              </w:rPr>
              <w:t>/</w:t>
            </w:r>
            <w:r>
              <w:rPr>
                <w:rFonts w:hint="eastAsia"/>
                <w:b/>
                <w:sz w:val="28"/>
                <w:szCs w:val="28"/>
              </w:rPr>
              <w:t>时间</w:t>
            </w:r>
          </w:p>
        </w:tc>
      </w:tr>
      <w:tr w:rsidR="00C86FD5" w:rsidTr="001C27EB">
        <w:trPr>
          <w:jc w:val="center"/>
        </w:trPr>
        <w:tc>
          <w:tcPr>
            <w:tcW w:w="2894" w:type="dxa"/>
            <w:vAlign w:val="center"/>
          </w:tcPr>
          <w:p w:rsidR="00C86FD5" w:rsidRDefault="009740A2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普华</w:t>
            </w:r>
          </w:p>
        </w:tc>
        <w:tc>
          <w:tcPr>
            <w:tcW w:w="1418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5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50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C86FD5" w:rsidTr="001C27EB">
        <w:trPr>
          <w:jc w:val="center"/>
        </w:trPr>
        <w:tc>
          <w:tcPr>
            <w:tcW w:w="2894" w:type="dxa"/>
            <w:vAlign w:val="center"/>
          </w:tcPr>
          <w:p w:rsidR="00C86FD5" w:rsidRDefault="00916F7D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财务部</w:t>
            </w:r>
          </w:p>
        </w:tc>
        <w:tc>
          <w:tcPr>
            <w:tcW w:w="1418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5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50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C86FD5" w:rsidTr="001C27EB">
        <w:trPr>
          <w:jc w:val="center"/>
        </w:trPr>
        <w:tc>
          <w:tcPr>
            <w:tcW w:w="2894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5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50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C86FD5" w:rsidTr="001C27EB">
        <w:trPr>
          <w:jc w:val="center"/>
        </w:trPr>
        <w:tc>
          <w:tcPr>
            <w:tcW w:w="2894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5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50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C86FD5" w:rsidTr="001C27EB">
        <w:trPr>
          <w:jc w:val="center"/>
        </w:trPr>
        <w:tc>
          <w:tcPr>
            <w:tcW w:w="2894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5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50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C86FD5" w:rsidTr="001C27EB">
        <w:trPr>
          <w:jc w:val="center"/>
        </w:trPr>
        <w:tc>
          <w:tcPr>
            <w:tcW w:w="2894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5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50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C86FD5" w:rsidTr="001C27EB">
        <w:trPr>
          <w:jc w:val="center"/>
        </w:trPr>
        <w:tc>
          <w:tcPr>
            <w:tcW w:w="2894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5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50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C86FD5" w:rsidTr="001C27EB">
        <w:trPr>
          <w:jc w:val="center"/>
        </w:trPr>
        <w:tc>
          <w:tcPr>
            <w:tcW w:w="2894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5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50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C86FD5" w:rsidTr="001C27EB">
        <w:trPr>
          <w:jc w:val="center"/>
        </w:trPr>
        <w:tc>
          <w:tcPr>
            <w:tcW w:w="2894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5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50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C86FD5" w:rsidTr="001C27EB">
        <w:trPr>
          <w:jc w:val="center"/>
        </w:trPr>
        <w:tc>
          <w:tcPr>
            <w:tcW w:w="2894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5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50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C86FD5" w:rsidTr="001C27EB">
        <w:trPr>
          <w:jc w:val="center"/>
        </w:trPr>
        <w:tc>
          <w:tcPr>
            <w:tcW w:w="2894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5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50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C86FD5" w:rsidTr="001C27EB">
        <w:trPr>
          <w:jc w:val="center"/>
        </w:trPr>
        <w:tc>
          <w:tcPr>
            <w:tcW w:w="2894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5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50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C86FD5" w:rsidTr="001C27EB">
        <w:trPr>
          <w:jc w:val="center"/>
        </w:trPr>
        <w:tc>
          <w:tcPr>
            <w:tcW w:w="2894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25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50" w:type="dxa"/>
            <w:vAlign w:val="center"/>
          </w:tcPr>
          <w:p w:rsidR="00C86FD5" w:rsidRDefault="00C86FD5" w:rsidP="001C27E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:rsidR="00C86FD5" w:rsidRDefault="00C86FD5" w:rsidP="00C86FD5">
      <w:pPr>
        <w:pStyle w:val="20"/>
      </w:pPr>
      <w:r>
        <w:rPr>
          <w:rFonts w:hint="eastAsia"/>
          <w:sz w:val="28"/>
          <w:szCs w:val="28"/>
        </w:rPr>
        <w:t>注：由业务骨干进行校审，审定由各单位/部门主要行政负责人签署。</w:t>
      </w:r>
    </w:p>
    <w:p w:rsidR="00C86FD5" w:rsidRDefault="00C86FD5" w:rsidP="00C86FD5">
      <w:pPr>
        <w:spacing w:line="0" w:lineRule="atLeast"/>
        <w:rPr>
          <w:b/>
          <w:sz w:val="36"/>
        </w:rPr>
      </w:pPr>
    </w:p>
    <w:p w:rsidR="00C86FD5" w:rsidRDefault="00C86FD5" w:rsidP="00C86FD5">
      <w:pPr>
        <w:spacing w:line="360" w:lineRule="auto"/>
        <w:ind w:rightChars="-50" w:right="-105"/>
        <w:rPr>
          <w:rFonts w:ascii="华文中宋" w:eastAsia="华文中宋" w:hAnsi="华文中宋"/>
          <w:b/>
          <w:sz w:val="28"/>
          <w:szCs w:val="28"/>
        </w:rPr>
      </w:pPr>
      <w:r>
        <w:rPr>
          <w:b/>
          <w:sz w:val="36"/>
        </w:rPr>
        <w:br w:type="page"/>
      </w:r>
      <w:r>
        <w:rPr>
          <w:rFonts w:ascii="华文中宋" w:eastAsia="华文中宋" w:hAnsi="华文中宋" w:hint="eastAsia"/>
          <w:b/>
          <w:sz w:val="28"/>
          <w:szCs w:val="28"/>
        </w:rPr>
        <w:lastRenderedPageBreak/>
        <w:t>本报告版本控制信息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723"/>
        <w:gridCol w:w="992"/>
        <w:gridCol w:w="3467"/>
        <w:gridCol w:w="1276"/>
        <w:gridCol w:w="1237"/>
        <w:gridCol w:w="1739"/>
      </w:tblGrid>
      <w:tr w:rsidR="00C86FD5" w:rsidRPr="003F4348" w:rsidTr="00BF29EC">
        <w:trPr>
          <w:trHeight w:val="485"/>
          <w:jc w:val="center"/>
        </w:trPr>
        <w:tc>
          <w:tcPr>
            <w:tcW w:w="723" w:type="dxa"/>
            <w:shd w:val="clear" w:color="auto" w:fill="E6E6E6"/>
            <w:vAlign w:val="center"/>
          </w:tcPr>
          <w:p w:rsidR="00C86FD5" w:rsidRPr="003F4348" w:rsidRDefault="00C86FD5" w:rsidP="001C27EB">
            <w:pPr>
              <w:jc w:val="center"/>
              <w:rPr>
                <w:b/>
                <w:szCs w:val="21"/>
              </w:rPr>
            </w:pPr>
            <w:r w:rsidRPr="003F4348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992" w:type="dxa"/>
            <w:shd w:val="clear" w:color="auto" w:fill="E6E6E6"/>
            <w:vAlign w:val="center"/>
          </w:tcPr>
          <w:p w:rsidR="00C86FD5" w:rsidRPr="003F4348" w:rsidRDefault="00C86FD5" w:rsidP="001C27EB">
            <w:pPr>
              <w:jc w:val="center"/>
              <w:rPr>
                <w:b/>
                <w:szCs w:val="21"/>
              </w:rPr>
            </w:pPr>
            <w:r w:rsidRPr="003F4348">
              <w:rPr>
                <w:rFonts w:hint="eastAsia"/>
                <w:b/>
                <w:szCs w:val="21"/>
              </w:rPr>
              <w:t>版本号</w:t>
            </w:r>
          </w:p>
        </w:tc>
        <w:tc>
          <w:tcPr>
            <w:tcW w:w="3467" w:type="dxa"/>
            <w:shd w:val="clear" w:color="auto" w:fill="E6E6E6"/>
            <w:vAlign w:val="center"/>
          </w:tcPr>
          <w:p w:rsidR="00C86FD5" w:rsidRPr="003F4348" w:rsidRDefault="00C86FD5" w:rsidP="001C27EB">
            <w:pPr>
              <w:jc w:val="center"/>
              <w:rPr>
                <w:b/>
                <w:szCs w:val="21"/>
              </w:rPr>
            </w:pPr>
            <w:r w:rsidRPr="003F4348">
              <w:rPr>
                <w:rFonts w:hint="eastAsia"/>
                <w:b/>
                <w:szCs w:val="21"/>
              </w:rPr>
              <w:t>变更说明</w:t>
            </w:r>
          </w:p>
        </w:tc>
        <w:tc>
          <w:tcPr>
            <w:tcW w:w="1276" w:type="dxa"/>
            <w:shd w:val="clear" w:color="auto" w:fill="E6E6E6"/>
            <w:vAlign w:val="center"/>
          </w:tcPr>
          <w:p w:rsidR="00C86FD5" w:rsidRPr="003F4348" w:rsidRDefault="00C86FD5" w:rsidP="001C27EB">
            <w:pPr>
              <w:jc w:val="center"/>
              <w:rPr>
                <w:b/>
                <w:szCs w:val="21"/>
              </w:rPr>
            </w:pPr>
            <w:r w:rsidRPr="003F4348">
              <w:rPr>
                <w:rFonts w:hint="eastAsia"/>
                <w:b/>
                <w:szCs w:val="21"/>
              </w:rPr>
              <w:t>编制人</w:t>
            </w:r>
          </w:p>
        </w:tc>
        <w:tc>
          <w:tcPr>
            <w:tcW w:w="1237" w:type="dxa"/>
            <w:shd w:val="clear" w:color="auto" w:fill="E6E6E6"/>
            <w:vAlign w:val="center"/>
          </w:tcPr>
          <w:p w:rsidR="00C86FD5" w:rsidRPr="003F4348" w:rsidRDefault="00C86FD5" w:rsidP="001C27EB">
            <w:pPr>
              <w:jc w:val="center"/>
              <w:rPr>
                <w:b/>
                <w:szCs w:val="21"/>
              </w:rPr>
            </w:pPr>
            <w:r w:rsidRPr="003F4348">
              <w:rPr>
                <w:rFonts w:hint="eastAsia"/>
                <w:b/>
                <w:szCs w:val="21"/>
              </w:rPr>
              <w:t>审定</w:t>
            </w:r>
          </w:p>
        </w:tc>
        <w:tc>
          <w:tcPr>
            <w:tcW w:w="1739" w:type="dxa"/>
            <w:shd w:val="clear" w:color="auto" w:fill="E6E6E6"/>
            <w:vAlign w:val="center"/>
          </w:tcPr>
          <w:p w:rsidR="00C86FD5" w:rsidRPr="003F4348" w:rsidRDefault="00C86FD5" w:rsidP="001C27EB">
            <w:pPr>
              <w:jc w:val="center"/>
              <w:rPr>
                <w:b/>
                <w:szCs w:val="21"/>
              </w:rPr>
            </w:pPr>
            <w:r w:rsidRPr="003F4348">
              <w:rPr>
                <w:rFonts w:hint="eastAsia"/>
                <w:b/>
                <w:szCs w:val="21"/>
              </w:rPr>
              <w:t>完成日期</w:t>
            </w:r>
          </w:p>
        </w:tc>
      </w:tr>
      <w:tr w:rsidR="00C86FD5" w:rsidRPr="000619A9" w:rsidTr="00BF29EC">
        <w:trPr>
          <w:trHeight w:val="390"/>
          <w:jc w:val="center"/>
        </w:trPr>
        <w:tc>
          <w:tcPr>
            <w:tcW w:w="723" w:type="dxa"/>
            <w:vAlign w:val="center"/>
          </w:tcPr>
          <w:p w:rsidR="00C86FD5" w:rsidRPr="000619A9" w:rsidRDefault="00C86FD5" w:rsidP="008A6E45">
            <w:pPr>
              <w:spacing w:beforeLines="50"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0619A9">
              <w:rPr>
                <w:rFonts w:ascii="宋体" w:hAnsi="宋体" w:hint="eastAsia"/>
                <w:sz w:val="24"/>
                <w:szCs w:val="24"/>
              </w:rPr>
              <w:t>1</w:t>
            </w:r>
          </w:p>
        </w:tc>
        <w:tc>
          <w:tcPr>
            <w:tcW w:w="992" w:type="dxa"/>
            <w:vAlign w:val="center"/>
          </w:tcPr>
          <w:p w:rsidR="00C86FD5" w:rsidRPr="000619A9" w:rsidRDefault="00C86FD5" w:rsidP="008A6E45">
            <w:pPr>
              <w:spacing w:beforeLines="50" w:line="360" w:lineRule="auto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0619A9">
              <w:rPr>
                <w:rFonts w:hint="eastAsia"/>
                <w:sz w:val="24"/>
                <w:szCs w:val="24"/>
              </w:rPr>
              <w:t>1.0</w:t>
            </w:r>
          </w:p>
        </w:tc>
        <w:tc>
          <w:tcPr>
            <w:tcW w:w="3467" w:type="dxa"/>
            <w:vAlign w:val="center"/>
          </w:tcPr>
          <w:p w:rsidR="00C86FD5" w:rsidRPr="000619A9" w:rsidRDefault="009740A2" w:rsidP="008A6E45">
            <w:pPr>
              <w:spacing w:beforeLines="50" w:line="360" w:lineRule="auto"/>
              <w:jc w:val="left"/>
              <w:rPr>
                <w:sz w:val="24"/>
                <w:szCs w:val="24"/>
              </w:rPr>
            </w:pPr>
            <w:r w:rsidRPr="000619A9">
              <w:rPr>
                <w:sz w:val="24"/>
                <w:szCs w:val="24"/>
              </w:rPr>
              <w:t>初</w:t>
            </w:r>
            <w:r w:rsidRPr="000619A9">
              <w:rPr>
                <w:rFonts w:hint="eastAsia"/>
                <w:sz w:val="24"/>
                <w:szCs w:val="24"/>
              </w:rPr>
              <w:t>版</w:t>
            </w:r>
            <w:r w:rsidRPr="000619A9">
              <w:rPr>
                <w:sz w:val="24"/>
                <w:szCs w:val="24"/>
              </w:rPr>
              <w:t>编制</w:t>
            </w:r>
          </w:p>
        </w:tc>
        <w:tc>
          <w:tcPr>
            <w:tcW w:w="1276" w:type="dxa"/>
            <w:vAlign w:val="center"/>
          </w:tcPr>
          <w:p w:rsidR="00C86FD5" w:rsidRPr="000619A9" w:rsidRDefault="00E23E87" w:rsidP="008A6E45">
            <w:pPr>
              <w:spacing w:beforeLines="50"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金晓勇</w:t>
            </w:r>
          </w:p>
        </w:tc>
        <w:tc>
          <w:tcPr>
            <w:tcW w:w="1237" w:type="dxa"/>
            <w:vAlign w:val="center"/>
          </w:tcPr>
          <w:p w:rsidR="00C86FD5" w:rsidRPr="000619A9" w:rsidRDefault="00C86FD5" w:rsidP="008A6E45">
            <w:pPr>
              <w:spacing w:beforeLines="50"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39" w:type="dxa"/>
            <w:vAlign w:val="center"/>
          </w:tcPr>
          <w:p w:rsidR="00C86FD5" w:rsidRPr="000619A9" w:rsidRDefault="00E23E87" w:rsidP="008A6E45">
            <w:pPr>
              <w:spacing w:beforeLines="5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</w:t>
            </w:r>
            <w:r>
              <w:rPr>
                <w:rFonts w:hint="eastAsia"/>
                <w:sz w:val="24"/>
                <w:szCs w:val="24"/>
              </w:rPr>
              <w:t>8</w:t>
            </w:r>
            <w:r w:rsidR="00BF29EC" w:rsidRPr="000619A9">
              <w:rPr>
                <w:sz w:val="24"/>
                <w:szCs w:val="24"/>
              </w:rPr>
              <w:t>年</w:t>
            </w:r>
            <w:r>
              <w:rPr>
                <w:rFonts w:hint="eastAsia"/>
                <w:sz w:val="24"/>
                <w:szCs w:val="24"/>
              </w:rPr>
              <w:t>4</w:t>
            </w:r>
            <w:r w:rsidR="00BF29EC" w:rsidRPr="000619A9">
              <w:rPr>
                <w:sz w:val="24"/>
                <w:szCs w:val="24"/>
              </w:rPr>
              <w:t>月</w:t>
            </w:r>
            <w:r>
              <w:rPr>
                <w:rFonts w:hint="eastAsia"/>
                <w:sz w:val="24"/>
                <w:szCs w:val="24"/>
              </w:rPr>
              <w:t>1</w:t>
            </w:r>
            <w:r w:rsidR="00BF29EC" w:rsidRPr="000619A9">
              <w:rPr>
                <w:sz w:val="24"/>
                <w:szCs w:val="24"/>
              </w:rPr>
              <w:t>1</w:t>
            </w:r>
            <w:r w:rsidR="00BF29EC" w:rsidRPr="000619A9">
              <w:rPr>
                <w:sz w:val="24"/>
                <w:szCs w:val="24"/>
              </w:rPr>
              <w:t>日</w:t>
            </w:r>
          </w:p>
        </w:tc>
      </w:tr>
      <w:tr w:rsidR="00C86FD5" w:rsidRPr="000619A9" w:rsidTr="00BF29EC">
        <w:trPr>
          <w:trHeight w:val="390"/>
          <w:jc w:val="center"/>
        </w:trPr>
        <w:tc>
          <w:tcPr>
            <w:tcW w:w="723" w:type="dxa"/>
            <w:vAlign w:val="center"/>
          </w:tcPr>
          <w:p w:rsidR="00C86FD5" w:rsidRPr="000619A9" w:rsidRDefault="00C86FD5" w:rsidP="008A6E45">
            <w:pPr>
              <w:spacing w:beforeLines="50"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0619A9">
              <w:rPr>
                <w:rFonts w:ascii="宋体" w:hAnsi="宋体" w:hint="eastAsia"/>
                <w:sz w:val="24"/>
                <w:szCs w:val="24"/>
              </w:rPr>
              <w:t>2</w:t>
            </w:r>
          </w:p>
        </w:tc>
        <w:tc>
          <w:tcPr>
            <w:tcW w:w="992" w:type="dxa"/>
            <w:vAlign w:val="center"/>
          </w:tcPr>
          <w:p w:rsidR="00C86FD5" w:rsidRPr="000619A9" w:rsidRDefault="00C86FD5" w:rsidP="008A6E45">
            <w:pPr>
              <w:spacing w:beforeLines="50"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67" w:type="dxa"/>
            <w:vAlign w:val="center"/>
          </w:tcPr>
          <w:p w:rsidR="00C86FD5" w:rsidRPr="000619A9" w:rsidRDefault="00C86FD5" w:rsidP="008A6E45">
            <w:pPr>
              <w:spacing w:beforeLines="50" w:line="36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C86FD5" w:rsidRPr="000619A9" w:rsidRDefault="00C86FD5" w:rsidP="008A6E45">
            <w:pPr>
              <w:spacing w:beforeLines="50"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237" w:type="dxa"/>
            <w:vAlign w:val="center"/>
          </w:tcPr>
          <w:p w:rsidR="00C86FD5" w:rsidRPr="000619A9" w:rsidRDefault="00C86FD5" w:rsidP="008A6E45">
            <w:pPr>
              <w:spacing w:beforeLines="50"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39" w:type="dxa"/>
            <w:vAlign w:val="center"/>
          </w:tcPr>
          <w:p w:rsidR="00C86FD5" w:rsidRPr="000619A9" w:rsidRDefault="00C86FD5" w:rsidP="008A6E45">
            <w:pPr>
              <w:spacing w:beforeLines="50" w:line="360" w:lineRule="auto"/>
              <w:jc w:val="center"/>
              <w:rPr>
                <w:sz w:val="24"/>
                <w:szCs w:val="24"/>
              </w:rPr>
            </w:pPr>
          </w:p>
        </w:tc>
      </w:tr>
      <w:tr w:rsidR="00C86FD5" w:rsidRPr="000619A9" w:rsidTr="00BF29EC">
        <w:trPr>
          <w:trHeight w:val="390"/>
          <w:jc w:val="center"/>
        </w:trPr>
        <w:tc>
          <w:tcPr>
            <w:tcW w:w="723" w:type="dxa"/>
            <w:vAlign w:val="center"/>
          </w:tcPr>
          <w:p w:rsidR="00C86FD5" w:rsidRPr="000619A9" w:rsidRDefault="00C86FD5" w:rsidP="003F4348">
            <w:pPr>
              <w:spacing w:line="360" w:lineRule="auto"/>
              <w:ind w:rightChars="-50" w:right="-105"/>
              <w:rPr>
                <w:rFonts w:ascii="宋体" w:hAnsi="宋体"/>
                <w:sz w:val="24"/>
                <w:szCs w:val="24"/>
              </w:rPr>
            </w:pPr>
            <w:r w:rsidRPr="000619A9">
              <w:rPr>
                <w:rFonts w:ascii="宋体" w:hAnsi="宋体" w:hint="eastAsia"/>
                <w:sz w:val="24"/>
                <w:szCs w:val="24"/>
              </w:rPr>
              <w:t xml:space="preserve">  3</w:t>
            </w:r>
          </w:p>
        </w:tc>
        <w:tc>
          <w:tcPr>
            <w:tcW w:w="992" w:type="dxa"/>
            <w:vAlign w:val="center"/>
          </w:tcPr>
          <w:p w:rsidR="00C86FD5" w:rsidRPr="000619A9" w:rsidRDefault="00C86FD5" w:rsidP="003F4348">
            <w:pPr>
              <w:spacing w:line="360" w:lineRule="auto"/>
              <w:ind w:rightChars="-50" w:right="-105"/>
              <w:jc w:val="center"/>
              <w:rPr>
                <w:sz w:val="24"/>
                <w:szCs w:val="24"/>
              </w:rPr>
            </w:pPr>
          </w:p>
        </w:tc>
        <w:tc>
          <w:tcPr>
            <w:tcW w:w="3467" w:type="dxa"/>
            <w:vAlign w:val="center"/>
          </w:tcPr>
          <w:p w:rsidR="00C86FD5" w:rsidRPr="000619A9" w:rsidRDefault="00C86FD5" w:rsidP="001C27EB">
            <w:pPr>
              <w:spacing w:line="360" w:lineRule="auto"/>
              <w:ind w:rightChars="-50" w:right="-105"/>
              <w:jc w:val="left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C86FD5" w:rsidRPr="000619A9" w:rsidRDefault="00C86FD5" w:rsidP="008A6E45">
            <w:pPr>
              <w:spacing w:beforeLines="50"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237" w:type="dxa"/>
            <w:vAlign w:val="center"/>
          </w:tcPr>
          <w:p w:rsidR="00C86FD5" w:rsidRPr="000619A9" w:rsidRDefault="00C86FD5" w:rsidP="008A6E45">
            <w:pPr>
              <w:spacing w:beforeLines="50"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39" w:type="dxa"/>
            <w:vAlign w:val="center"/>
          </w:tcPr>
          <w:p w:rsidR="00C86FD5" w:rsidRPr="000619A9" w:rsidRDefault="00C86FD5" w:rsidP="001C27EB">
            <w:pPr>
              <w:spacing w:line="360" w:lineRule="auto"/>
              <w:ind w:rightChars="-50" w:right="-105"/>
              <w:jc w:val="center"/>
              <w:rPr>
                <w:sz w:val="24"/>
                <w:szCs w:val="24"/>
              </w:rPr>
            </w:pPr>
          </w:p>
        </w:tc>
      </w:tr>
      <w:tr w:rsidR="00C86FD5" w:rsidRPr="000619A9" w:rsidTr="00BF29EC">
        <w:trPr>
          <w:trHeight w:val="390"/>
          <w:jc w:val="center"/>
        </w:trPr>
        <w:tc>
          <w:tcPr>
            <w:tcW w:w="723" w:type="dxa"/>
            <w:vAlign w:val="center"/>
          </w:tcPr>
          <w:p w:rsidR="00C86FD5" w:rsidRPr="000619A9" w:rsidRDefault="00606912" w:rsidP="008A6E45">
            <w:pPr>
              <w:spacing w:beforeLines="50"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0619A9">
              <w:rPr>
                <w:rFonts w:ascii="宋体" w:hAnsi="宋体" w:hint="eastAsia"/>
                <w:sz w:val="24"/>
                <w:szCs w:val="24"/>
              </w:rPr>
              <w:t>4</w:t>
            </w:r>
          </w:p>
        </w:tc>
        <w:tc>
          <w:tcPr>
            <w:tcW w:w="992" w:type="dxa"/>
            <w:vAlign w:val="center"/>
          </w:tcPr>
          <w:p w:rsidR="00C86FD5" w:rsidRPr="000619A9" w:rsidRDefault="00C86FD5" w:rsidP="008A6E45">
            <w:pPr>
              <w:spacing w:beforeLines="50"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3467" w:type="dxa"/>
            <w:vAlign w:val="center"/>
          </w:tcPr>
          <w:p w:rsidR="00C86FD5" w:rsidRPr="000619A9" w:rsidRDefault="00C86FD5" w:rsidP="008A6E45">
            <w:pPr>
              <w:spacing w:beforeLines="50" w:line="360" w:lineRule="auto"/>
              <w:jc w:val="left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C86FD5" w:rsidRPr="000619A9" w:rsidRDefault="00C86FD5" w:rsidP="008A6E45">
            <w:pPr>
              <w:spacing w:beforeLines="50"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237" w:type="dxa"/>
            <w:vAlign w:val="center"/>
          </w:tcPr>
          <w:p w:rsidR="00C86FD5" w:rsidRPr="000619A9" w:rsidRDefault="00C86FD5" w:rsidP="008A6E45">
            <w:pPr>
              <w:spacing w:beforeLines="50"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739" w:type="dxa"/>
            <w:vAlign w:val="center"/>
          </w:tcPr>
          <w:p w:rsidR="00C86FD5" w:rsidRPr="000619A9" w:rsidRDefault="00C86FD5" w:rsidP="008A6E45">
            <w:pPr>
              <w:spacing w:beforeLines="50"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 w:rsidR="00012C7C" w:rsidRPr="000619A9" w:rsidTr="00BF29EC">
        <w:trPr>
          <w:trHeight w:val="390"/>
          <w:jc w:val="center"/>
        </w:trPr>
        <w:tc>
          <w:tcPr>
            <w:tcW w:w="723" w:type="dxa"/>
            <w:vAlign w:val="center"/>
          </w:tcPr>
          <w:p w:rsidR="00012C7C" w:rsidRPr="000619A9" w:rsidRDefault="00012C7C" w:rsidP="008A6E45">
            <w:pPr>
              <w:spacing w:beforeLines="50"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0619A9">
              <w:rPr>
                <w:rFonts w:ascii="宋体" w:hAnsi="宋体" w:hint="eastAsia"/>
                <w:sz w:val="24"/>
                <w:szCs w:val="24"/>
              </w:rPr>
              <w:t>5</w:t>
            </w:r>
          </w:p>
        </w:tc>
        <w:tc>
          <w:tcPr>
            <w:tcW w:w="992" w:type="dxa"/>
            <w:vAlign w:val="center"/>
          </w:tcPr>
          <w:p w:rsidR="00012C7C" w:rsidRPr="000619A9" w:rsidRDefault="00012C7C" w:rsidP="008A6E45">
            <w:pPr>
              <w:spacing w:beforeLines="50"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3467" w:type="dxa"/>
            <w:vAlign w:val="center"/>
          </w:tcPr>
          <w:p w:rsidR="00012C7C" w:rsidRPr="000619A9" w:rsidRDefault="00012C7C" w:rsidP="008A6E45">
            <w:pPr>
              <w:spacing w:beforeLines="50" w:line="360" w:lineRule="auto"/>
              <w:jc w:val="left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012C7C" w:rsidRPr="000619A9" w:rsidRDefault="00012C7C" w:rsidP="008A6E45">
            <w:pPr>
              <w:spacing w:beforeLines="50"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237" w:type="dxa"/>
            <w:vAlign w:val="center"/>
          </w:tcPr>
          <w:p w:rsidR="00012C7C" w:rsidRPr="000619A9" w:rsidRDefault="00012C7C" w:rsidP="008A6E45">
            <w:pPr>
              <w:spacing w:beforeLines="50"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739" w:type="dxa"/>
            <w:vAlign w:val="center"/>
          </w:tcPr>
          <w:p w:rsidR="00012C7C" w:rsidRPr="000619A9" w:rsidRDefault="00012C7C" w:rsidP="008A6E45">
            <w:pPr>
              <w:spacing w:beforeLines="50"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 w:rsidR="00012C7C" w:rsidRPr="000619A9" w:rsidTr="00BF29EC">
        <w:trPr>
          <w:trHeight w:val="390"/>
          <w:jc w:val="center"/>
        </w:trPr>
        <w:tc>
          <w:tcPr>
            <w:tcW w:w="723" w:type="dxa"/>
            <w:vAlign w:val="center"/>
          </w:tcPr>
          <w:p w:rsidR="00012C7C" w:rsidRPr="000619A9" w:rsidRDefault="00012C7C" w:rsidP="001C27EB">
            <w:pPr>
              <w:spacing w:line="360" w:lineRule="auto"/>
              <w:ind w:rightChars="-50" w:right="-105"/>
              <w:jc w:val="center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012C7C" w:rsidRPr="000619A9" w:rsidRDefault="00012C7C" w:rsidP="001C27EB">
            <w:pPr>
              <w:spacing w:line="360" w:lineRule="auto"/>
              <w:ind w:rightChars="-50" w:right="-105"/>
              <w:jc w:val="center"/>
              <w:rPr>
                <w:sz w:val="24"/>
                <w:szCs w:val="24"/>
              </w:rPr>
            </w:pPr>
          </w:p>
        </w:tc>
        <w:tc>
          <w:tcPr>
            <w:tcW w:w="3467" w:type="dxa"/>
            <w:vAlign w:val="center"/>
          </w:tcPr>
          <w:p w:rsidR="00012C7C" w:rsidRPr="000619A9" w:rsidRDefault="00012C7C" w:rsidP="001C27EB">
            <w:pPr>
              <w:spacing w:line="360" w:lineRule="auto"/>
              <w:ind w:rightChars="-50" w:right="-105"/>
              <w:jc w:val="left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012C7C" w:rsidRPr="000619A9" w:rsidRDefault="00012C7C" w:rsidP="001C27EB">
            <w:pPr>
              <w:spacing w:line="360" w:lineRule="auto"/>
              <w:ind w:rightChars="-50" w:right="-105"/>
              <w:jc w:val="center"/>
              <w:rPr>
                <w:sz w:val="24"/>
                <w:szCs w:val="24"/>
              </w:rPr>
            </w:pPr>
          </w:p>
        </w:tc>
        <w:tc>
          <w:tcPr>
            <w:tcW w:w="1237" w:type="dxa"/>
            <w:vAlign w:val="center"/>
          </w:tcPr>
          <w:p w:rsidR="00012C7C" w:rsidRPr="000619A9" w:rsidRDefault="00012C7C" w:rsidP="001C27EB">
            <w:pPr>
              <w:spacing w:line="360" w:lineRule="auto"/>
              <w:ind w:rightChars="-50" w:right="-105"/>
              <w:jc w:val="center"/>
              <w:rPr>
                <w:sz w:val="24"/>
                <w:szCs w:val="24"/>
              </w:rPr>
            </w:pPr>
          </w:p>
        </w:tc>
        <w:tc>
          <w:tcPr>
            <w:tcW w:w="1739" w:type="dxa"/>
            <w:vAlign w:val="center"/>
          </w:tcPr>
          <w:p w:rsidR="00012C7C" w:rsidRPr="000619A9" w:rsidRDefault="00012C7C" w:rsidP="001C27EB">
            <w:pPr>
              <w:spacing w:line="360" w:lineRule="auto"/>
              <w:ind w:rightChars="-50" w:right="-105"/>
              <w:jc w:val="center"/>
              <w:rPr>
                <w:sz w:val="24"/>
                <w:szCs w:val="24"/>
              </w:rPr>
            </w:pPr>
          </w:p>
        </w:tc>
      </w:tr>
    </w:tbl>
    <w:p w:rsidR="00096CC1" w:rsidRDefault="00096CC1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B4061" w:rsidRDefault="00CB4061">
      <w:pPr>
        <w:spacing w:line="0" w:lineRule="atLeast"/>
        <w:rPr>
          <w:b/>
          <w:sz w:val="36"/>
        </w:rPr>
      </w:pPr>
    </w:p>
    <w:p w:rsidR="00CB4061" w:rsidRDefault="00CB4061">
      <w:pPr>
        <w:spacing w:line="0" w:lineRule="atLeast"/>
        <w:rPr>
          <w:b/>
          <w:sz w:val="36"/>
        </w:rPr>
      </w:pPr>
    </w:p>
    <w:p w:rsidR="00CB4061" w:rsidRDefault="00CB4061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C86FD5" w:rsidRDefault="00C86FD5">
      <w:pPr>
        <w:spacing w:line="0" w:lineRule="atLeast"/>
        <w:rPr>
          <w:b/>
          <w:sz w:val="36"/>
        </w:rPr>
      </w:pPr>
    </w:p>
    <w:p w:rsidR="00096CC1" w:rsidRDefault="00096CC1">
      <w:pPr>
        <w:spacing w:line="0" w:lineRule="atLeast"/>
        <w:jc w:val="center"/>
        <w:rPr>
          <w:b/>
          <w:sz w:val="36"/>
        </w:rPr>
      </w:pPr>
      <w:r>
        <w:rPr>
          <w:rFonts w:hint="eastAsia"/>
          <w:b/>
          <w:sz w:val="36"/>
        </w:rPr>
        <w:t>目录</w:t>
      </w:r>
    </w:p>
    <w:p w:rsidR="00096CC1" w:rsidRPr="000619A9" w:rsidRDefault="00096CC1">
      <w:pPr>
        <w:spacing w:line="0" w:lineRule="atLeast"/>
        <w:jc w:val="center"/>
        <w:rPr>
          <w:b/>
          <w:sz w:val="24"/>
          <w:szCs w:val="24"/>
        </w:rPr>
      </w:pPr>
    </w:p>
    <w:bookmarkStart w:id="27" w:name="_GoBack"/>
    <w:bookmarkEnd w:id="27"/>
    <w:p w:rsidR="00027E03" w:rsidRDefault="003E026C">
      <w:pPr>
        <w:pStyle w:val="19"/>
        <w:tabs>
          <w:tab w:val="left" w:pos="42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r w:rsidRPr="003E026C">
        <w:rPr>
          <w:b/>
          <w:sz w:val="24"/>
          <w:szCs w:val="24"/>
        </w:rPr>
        <w:fldChar w:fldCharType="begin"/>
      </w:r>
      <w:r w:rsidR="00096CC1" w:rsidRPr="000619A9">
        <w:rPr>
          <w:b/>
          <w:sz w:val="24"/>
          <w:szCs w:val="24"/>
        </w:rPr>
        <w:instrText xml:space="preserve"> TOC \o "1-4" \h \z \u </w:instrText>
      </w:r>
      <w:r w:rsidRPr="003E026C">
        <w:rPr>
          <w:b/>
          <w:sz w:val="24"/>
          <w:szCs w:val="24"/>
        </w:rPr>
        <w:fldChar w:fldCharType="separate"/>
      </w:r>
      <w:hyperlink w:anchor="_Toc514148785" w:history="1">
        <w:r w:rsidR="00027E03" w:rsidRPr="009D04E9">
          <w:rPr>
            <w:rStyle w:val="a4"/>
            <w:rFonts w:ascii="黑体" w:eastAsia="黑体"/>
            <w:noProof/>
          </w:rPr>
          <w:t>1</w:t>
        </w:r>
        <w:r w:rsidR="00027E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27E03" w:rsidRPr="009D04E9">
          <w:rPr>
            <w:rStyle w:val="a4"/>
            <w:rFonts w:ascii="黑体" w:eastAsia="黑体" w:hint="eastAsia"/>
            <w:noProof/>
          </w:rPr>
          <w:t>引言</w:t>
        </w:r>
        <w:r w:rsidR="00027E0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27E03">
          <w:rPr>
            <w:noProof/>
            <w:webHidden/>
          </w:rPr>
          <w:instrText xml:space="preserve"> PAGEREF _Toc514148785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7E0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27E03" w:rsidRDefault="003E026C">
      <w:pPr>
        <w:pStyle w:val="22"/>
        <w:tabs>
          <w:tab w:val="left" w:pos="12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4148786" w:history="1">
        <w:r w:rsidR="00027E03" w:rsidRPr="009D04E9">
          <w:rPr>
            <w:rStyle w:val="a4"/>
            <w:noProof/>
          </w:rPr>
          <w:t>1.1</w:t>
        </w:r>
        <w:r w:rsidR="00027E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27E03" w:rsidRPr="009D04E9">
          <w:rPr>
            <w:rStyle w:val="a4"/>
            <w:rFonts w:hint="eastAsia"/>
            <w:noProof/>
          </w:rPr>
          <w:t>编写目的</w:t>
        </w:r>
        <w:r w:rsidR="00027E0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27E03">
          <w:rPr>
            <w:noProof/>
            <w:webHidden/>
          </w:rPr>
          <w:instrText xml:space="preserve"> PAGEREF _Toc514148786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7E0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27E03" w:rsidRDefault="003E026C">
      <w:pPr>
        <w:pStyle w:val="22"/>
        <w:tabs>
          <w:tab w:val="left" w:pos="12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4148787" w:history="1">
        <w:r w:rsidR="00027E03" w:rsidRPr="009D04E9">
          <w:rPr>
            <w:rStyle w:val="a4"/>
            <w:noProof/>
          </w:rPr>
          <w:t>1.2</w:t>
        </w:r>
        <w:r w:rsidR="00027E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27E03" w:rsidRPr="009D04E9">
          <w:rPr>
            <w:rStyle w:val="a4"/>
            <w:rFonts w:hint="eastAsia"/>
            <w:noProof/>
          </w:rPr>
          <w:t>已提供和需提供的参考资料</w:t>
        </w:r>
        <w:r w:rsidR="00027E0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27E03">
          <w:rPr>
            <w:noProof/>
            <w:webHidden/>
          </w:rPr>
          <w:instrText xml:space="preserve"> PAGEREF _Toc514148787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7E0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27E03" w:rsidRDefault="003E026C">
      <w:pPr>
        <w:pStyle w:val="19"/>
        <w:tabs>
          <w:tab w:val="left" w:pos="420"/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4148788" w:history="1">
        <w:r w:rsidR="00027E03" w:rsidRPr="009D04E9">
          <w:rPr>
            <w:rStyle w:val="a4"/>
            <w:rFonts w:ascii="黑体" w:eastAsia="黑体"/>
            <w:noProof/>
          </w:rPr>
          <w:t>2</w:t>
        </w:r>
        <w:r w:rsidR="00027E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27E03" w:rsidRPr="009D04E9">
          <w:rPr>
            <w:rStyle w:val="a4"/>
            <w:rFonts w:ascii="黑体" w:eastAsia="黑体" w:hint="eastAsia"/>
            <w:noProof/>
          </w:rPr>
          <w:t>模块需求</w:t>
        </w:r>
        <w:r w:rsidR="00027E0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27E03">
          <w:rPr>
            <w:noProof/>
            <w:webHidden/>
          </w:rPr>
          <w:instrText xml:space="preserve"> PAGEREF _Toc514148788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7E0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27E03" w:rsidRDefault="003E026C">
      <w:pPr>
        <w:pStyle w:val="22"/>
        <w:tabs>
          <w:tab w:val="left" w:pos="12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14148789" w:history="1">
        <w:r w:rsidR="00027E03" w:rsidRPr="009D04E9">
          <w:rPr>
            <w:rStyle w:val="a4"/>
            <w:noProof/>
          </w:rPr>
          <w:t>2.1</w:t>
        </w:r>
        <w:r w:rsidR="00027E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27E03" w:rsidRPr="009D04E9">
          <w:rPr>
            <w:rStyle w:val="a4"/>
            <w:rFonts w:hint="eastAsia"/>
            <w:noProof/>
          </w:rPr>
          <w:t>财务管理</w:t>
        </w:r>
        <w:r w:rsidR="00027E0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27E03">
          <w:rPr>
            <w:noProof/>
            <w:webHidden/>
          </w:rPr>
          <w:instrText xml:space="preserve"> PAGEREF _Toc514148789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7E0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27E03" w:rsidRDefault="003E026C">
      <w:pPr>
        <w:pStyle w:val="32"/>
        <w:rPr>
          <w:rFonts w:asciiTheme="minorHAnsi" w:eastAsiaTheme="minorEastAsia" w:hAnsiTheme="minorHAnsi" w:cstheme="minorBidi"/>
          <w:noProof/>
          <w:szCs w:val="22"/>
        </w:rPr>
      </w:pPr>
      <w:hyperlink w:anchor="_Toc514148790" w:history="1">
        <w:r w:rsidR="00027E03" w:rsidRPr="009D04E9">
          <w:rPr>
            <w:rStyle w:val="a4"/>
            <w:noProof/>
          </w:rPr>
          <w:t>2.1.1</w:t>
        </w:r>
        <w:r w:rsidR="00027E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27E03" w:rsidRPr="009D04E9">
          <w:rPr>
            <w:rStyle w:val="a4"/>
            <w:rFonts w:hint="eastAsia"/>
            <w:noProof/>
          </w:rPr>
          <w:t>进项合同</w:t>
        </w:r>
        <w:r w:rsidR="00027E0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27E03">
          <w:rPr>
            <w:noProof/>
            <w:webHidden/>
          </w:rPr>
          <w:instrText xml:space="preserve"> PAGEREF _Toc514148790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7E0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27E03" w:rsidRDefault="003E026C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4148791" w:history="1">
        <w:r w:rsidR="00027E03" w:rsidRPr="009D04E9">
          <w:rPr>
            <w:rStyle w:val="a4"/>
            <w:noProof/>
          </w:rPr>
          <w:t>2.1.1.1</w:t>
        </w:r>
        <w:r w:rsidR="00027E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27E03" w:rsidRPr="009D04E9">
          <w:rPr>
            <w:rStyle w:val="a4"/>
            <w:rFonts w:hint="eastAsia"/>
            <w:noProof/>
          </w:rPr>
          <w:t>合同开票</w:t>
        </w:r>
        <w:r w:rsidR="00027E0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27E03">
          <w:rPr>
            <w:noProof/>
            <w:webHidden/>
          </w:rPr>
          <w:instrText xml:space="preserve"> PAGEREF _Toc514148791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7E0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27E03" w:rsidRDefault="003E026C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4148792" w:history="1">
        <w:r w:rsidR="00027E03" w:rsidRPr="009D04E9">
          <w:rPr>
            <w:rStyle w:val="a4"/>
            <w:noProof/>
          </w:rPr>
          <w:t>2.1.1.2</w:t>
        </w:r>
        <w:r w:rsidR="00027E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27E03" w:rsidRPr="009D04E9">
          <w:rPr>
            <w:rStyle w:val="a4"/>
            <w:rFonts w:hint="eastAsia"/>
            <w:noProof/>
          </w:rPr>
          <w:t>请款记录</w:t>
        </w:r>
        <w:r w:rsidR="00027E0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27E03">
          <w:rPr>
            <w:noProof/>
            <w:webHidden/>
          </w:rPr>
          <w:instrText xml:space="preserve"> PAGEREF _Toc514148792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7E0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27E03" w:rsidRDefault="003E026C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4148793" w:history="1">
        <w:r w:rsidR="00027E03" w:rsidRPr="009D04E9">
          <w:rPr>
            <w:rStyle w:val="a4"/>
            <w:noProof/>
          </w:rPr>
          <w:t>2.1.1.3</w:t>
        </w:r>
        <w:r w:rsidR="00027E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27E03" w:rsidRPr="009D04E9">
          <w:rPr>
            <w:rStyle w:val="a4"/>
            <w:rFonts w:hint="eastAsia"/>
            <w:noProof/>
          </w:rPr>
          <w:t>到款登记</w:t>
        </w:r>
        <w:r w:rsidR="00027E0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27E03">
          <w:rPr>
            <w:noProof/>
            <w:webHidden/>
          </w:rPr>
          <w:instrText xml:space="preserve"> PAGEREF _Toc514148793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7E0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27E03" w:rsidRDefault="003E026C">
      <w:pPr>
        <w:pStyle w:val="32"/>
        <w:rPr>
          <w:rFonts w:asciiTheme="minorHAnsi" w:eastAsiaTheme="minorEastAsia" w:hAnsiTheme="minorHAnsi" w:cstheme="minorBidi"/>
          <w:noProof/>
          <w:szCs w:val="22"/>
        </w:rPr>
      </w:pPr>
      <w:hyperlink w:anchor="_Toc514148794" w:history="1">
        <w:r w:rsidR="00027E03" w:rsidRPr="009D04E9">
          <w:rPr>
            <w:rStyle w:val="a4"/>
            <w:noProof/>
          </w:rPr>
          <w:t>2.1.2</w:t>
        </w:r>
        <w:r w:rsidR="00027E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27E03" w:rsidRPr="009D04E9">
          <w:rPr>
            <w:rStyle w:val="a4"/>
            <w:rFonts w:hint="eastAsia"/>
            <w:noProof/>
          </w:rPr>
          <w:t>出项合同</w:t>
        </w:r>
        <w:r w:rsidR="00027E0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27E03">
          <w:rPr>
            <w:noProof/>
            <w:webHidden/>
          </w:rPr>
          <w:instrText xml:space="preserve"> PAGEREF _Toc514148794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7E0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27E03" w:rsidRDefault="003E026C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4148795" w:history="1">
        <w:r w:rsidR="00027E03" w:rsidRPr="009D04E9">
          <w:rPr>
            <w:rStyle w:val="a4"/>
            <w:noProof/>
          </w:rPr>
          <w:t>2.1.2.1</w:t>
        </w:r>
        <w:r w:rsidR="00027E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27E03" w:rsidRPr="009D04E9">
          <w:rPr>
            <w:rStyle w:val="a4"/>
            <w:rFonts w:hint="eastAsia"/>
            <w:noProof/>
          </w:rPr>
          <w:t>发票登记</w:t>
        </w:r>
        <w:r w:rsidR="00027E0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27E03">
          <w:rPr>
            <w:noProof/>
            <w:webHidden/>
          </w:rPr>
          <w:instrText xml:space="preserve"> PAGEREF _Toc514148795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7E0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27E03" w:rsidRDefault="003E026C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4148796" w:history="1">
        <w:r w:rsidR="00027E03" w:rsidRPr="009D04E9">
          <w:rPr>
            <w:rStyle w:val="a4"/>
            <w:noProof/>
          </w:rPr>
          <w:t>2.1.2.2</w:t>
        </w:r>
        <w:r w:rsidR="00027E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27E03" w:rsidRPr="009D04E9">
          <w:rPr>
            <w:rStyle w:val="a4"/>
            <w:rFonts w:hint="eastAsia"/>
            <w:noProof/>
          </w:rPr>
          <w:t>付款申请</w:t>
        </w:r>
        <w:r w:rsidR="00027E0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27E03">
          <w:rPr>
            <w:noProof/>
            <w:webHidden/>
          </w:rPr>
          <w:instrText xml:space="preserve"> PAGEREF _Toc514148796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7E0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27E03" w:rsidRDefault="003E026C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4148797" w:history="1">
        <w:r w:rsidR="00027E03" w:rsidRPr="009D04E9">
          <w:rPr>
            <w:rStyle w:val="a4"/>
            <w:noProof/>
          </w:rPr>
          <w:t>2.1.2.3</w:t>
        </w:r>
        <w:r w:rsidR="00027E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27E03" w:rsidRPr="009D04E9">
          <w:rPr>
            <w:rStyle w:val="a4"/>
            <w:rFonts w:hint="eastAsia"/>
            <w:noProof/>
          </w:rPr>
          <w:t>合同支付</w:t>
        </w:r>
        <w:r w:rsidR="00027E0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27E03">
          <w:rPr>
            <w:noProof/>
            <w:webHidden/>
          </w:rPr>
          <w:instrText xml:space="preserve"> PAGEREF _Toc514148797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7E0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27E03" w:rsidRDefault="003E026C">
      <w:pPr>
        <w:pStyle w:val="32"/>
        <w:rPr>
          <w:rFonts w:asciiTheme="minorHAnsi" w:eastAsiaTheme="minorEastAsia" w:hAnsiTheme="minorHAnsi" w:cstheme="minorBidi"/>
          <w:noProof/>
          <w:szCs w:val="22"/>
        </w:rPr>
      </w:pPr>
      <w:hyperlink w:anchor="_Toc514148798" w:history="1">
        <w:r w:rsidR="00027E03" w:rsidRPr="009D04E9">
          <w:rPr>
            <w:rStyle w:val="a4"/>
            <w:noProof/>
          </w:rPr>
          <w:t>2.1.3</w:t>
        </w:r>
        <w:r w:rsidR="00027E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27E03" w:rsidRPr="009D04E9">
          <w:rPr>
            <w:rStyle w:val="a4"/>
            <w:rFonts w:hint="eastAsia"/>
            <w:noProof/>
          </w:rPr>
          <w:t>费用报销</w:t>
        </w:r>
        <w:r w:rsidR="00027E0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27E03">
          <w:rPr>
            <w:noProof/>
            <w:webHidden/>
          </w:rPr>
          <w:instrText xml:space="preserve"> PAGEREF _Toc514148798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7E0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27E03" w:rsidRDefault="003E026C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4148799" w:history="1">
        <w:r w:rsidR="00027E03" w:rsidRPr="009D04E9">
          <w:rPr>
            <w:rStyle w:val="a4"/>
            <w:noProof/>
          </w:rPr>
          <w:t>2.1.3.1</w:t>
        </w:r>
        <w:r w:rsidR="00027E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27E03" w:rsidRPr="009D04E9">
          <w:rPr>
            <w:rStyle w:val="a4"/>
            <w:rFonts w:hint="eastAsia"/>
            <w:noProof/>
          </w:rPr>
          <w:t>费用工作接待申请</w:t>
        </w:r>
        <w:r w:rsidR="00027E0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27E03">
          <w:rPr>
            <w:noProof/>
            <w:webHidden/>
          </w:rPr>
          <w:instrText xml:space="preserve"> PAGEREF _Toc514148799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7E0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27E03" w:rsidRDefault="003E026C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4148800" w:history="1">
        <w:r w:rsidR="00027E03" w:rsidRPr="009D04E9">
          <w:rPr>
            <w:rStyle w:val="a4"/>
            <w:noProof/>
          </w:rPr>
          <w:t>2.1.3.2</w:t>
        </w:r>
        <w:r w:rsidR="00027E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27E03" w:rsidRPr="009D04E9">
          <w:rPr>
            <w:rStyle w:val="a4"/>
            <w:rFonts w:hint="eastAsia"/>
            <w:noProof/>
          </w:rPr>
          <w:t>费用报销</w:t>
        </w:r>
        <w:r w:rsidR="00027E0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27E03">
          <w:rPr>
            <w:noProof/>
            <w:webHidden/>
          </w:rPr>
          <w:instrText xml:space="preserve"> PAGEREF _Toc514148800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7E0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27E03" w:rsidRDefault="003E026C">
      <w:pPr>
        <w:pStyle w:val="32"/>
        <w:rPr>
          <w:rFonts w:asciiTheme="minorHAnsi" w:eastAsiaTheme="minorEastAsia" w:hAnsiTheme="minorHAnsi" w:cstheme="minorBidi"/>
          <w:noProof/>
          <w:szCs w:val="22"/>
        </w:rPr>
      </w:pPr>
      <w:hyperlink w:anchor="_Toc514148801" w:history="1">
        <w:r w:rsidR="00027E03" w:rsidRPr="009D04E9">
          <w:rPr>
            <w:rStyle w:val="a4"/>
            <w:noProof/>
          </w:rPr>
          <w:t>2.1.4</w:t>
        </w:r>
        <w:r w:rsidR="00027E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27E03" w:rsidRPr="009D04E9">
          <w:rPr>
            <w:rStyle w:val="a4"/>
            <w:rFonts w:hint="eastAsia"/>
            <w:noProof/>
          </w:rPr>
          <w:t>保证金保函管理</w:t>
        </w:r>
        <w:r w:rsidR="00027E0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27E03">
          <w:rPr>
            <w:noProof/>
            <w:webHidden/>
          </w:rPr>
          <w:instrText xml:space="preserve"> PAGEREF _Toc514148801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7E0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27E03" w:rsidRDefault="003E026C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4148802" w:history="1">
        <w:r w:rsidR="00027E03" w:rsidRPr="009D04E9">
          <w:rPr>
            <w:rStyle w:val="a4"/>
            <w:noProof/>
          </w:rPr>
          <w:t>2.1.4.1</w:t>
        </w:r>
        <w:r w:rsidR="00027E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27E03" w:rsidRPr="009D04E9">
          <w:rPr>
            <w:rStyle w:val="a4"/>
            <w:rFonts w:hint="eastAsia"/>
            <w:noProof/>
          </w:rPr>
          <w:t>保证金</w:t>
        </w:r>
        <w:r w:rsidR="00027E03" w:rsidRPr="009D04E9">
          <w:rPr>
            <w:rStyle w:val="a4"/>
            <w:noProof/>
          </w:rPr>
          <w:t>(</w:t>
        </w:r>
        <w:r w:rsidR="00027E03" w:rsidRPr="009D04E9">
          <w:rPr>
            <w:rStyle w:val="a4"/>
            <w:rFonts w:hint="eastAsia"/>
            <w:noProof/>
          </w:rPr>
          <w:t>保函</w:t>
        </w:r>
        <w:r w:rsidR="00027E03" w:rsidRPr="009D04E9">
          <w:rPr>
            <w:rStyle w:val="a4"/>
            <w:noProof/>
          </w:rPr>
          <w:t>)</w:t>
        </w:r>
        <w:r w:rsidR="00027E03" w:rsidRPr="009D04E9">
          <w:rPr>
            <w:rStyle w:val="a4"/>
            <w:rFonts w:hint="eastAsia"/>
            <w:noProof/>
          </w:rPr>
          <w:t>（业主）申请</w:t>
        </w:r>
        <w:r w:rsidR="00027E0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27E03">
          <w:rPr>
            <w:noProof/>
            <w:webHidden/>
          </w:rPr>
          <w:instrText xml:space="preserve"> PAGEREF _Toc514148802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7E0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27E03" w:rsidRDefault="003E026C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4148803" w:history="1">
        <w:r w:rsidR="00027E03" w:rsidRPr="009D04E9">
          <w:rPr>
            <w:rStyle w:val="a4"/>
            <w:noProof/>
          </w:rPr>
          <w:t>2.1.4.2</w:t>
        </w:r>
        <w:r w:rsidR="00027E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27E03" w:rsidRPr="009D04E9">
          <w:rPr>
            <w:rStyle w:val="a4"/>
            <w:rFonts w:hint="eastAsia"/>
            <w:noProof/>
          </w:rPr>
          <w:t>保证金</w:t>
        </w:r>
        <w:r w:rsidR="00027E03" w:rsidRPr="009D04E9">
          <w:rPr>
            <w:rStyle w:val="a4"/>
            <w:noProof/>
          </w:rPr>
          <w:t>(</w:t>
        </w:r>
        <w:r w:rsidR="00027E03" w:rsidRPr="009D04E9">
          <w:rPr>
            <w:rStyle w:val="a4"/>
            <w:rFonts w:hint="eastAsia"/>
            <w:noProof/>
          </w:rPr>
          <w:t>保函</w:t>
        </w:r>
        <w:r w:rsidR="00027E03" w:rsidRPr="009D04E9">
          <w:rPr>
            <w:rStyle w:val="a4"/>
            <w:noProof/>
          </w:rPr>
          <w:t>)</w:t>
        </w:r>
        <w:r w:rsidR="00027E03" w:rsidRPr="009D04E9">
          <w:rPr>
            <w:rStyle w:val="a4"/>
            <w:rFonts w:hint="eastAsia"/>
            <w:noProof/>
          </w:rPr>
          <w:t>（业主）退还</w:t>
        </w:r>
        <w:r w:rsidR="00027E0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27E03">
          <w:rPr>
            <w:noProof/>
            <w:webHidden/>
          </w:rPr>
          <w:instrText xml:space="preserve"> PAGEREF _Toc514148803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7E0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27E03" w:rsidRDefault="003E026C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4148804" w:history="1">
        <w:r w:rsidR="00027E03" w:rsidRPr="009D04E9">
          <w:rPr>
            <w:rStyle w:val="a4"/>
            <w:noProof/>
          </w:rPr>
          <w:t>2.1.4.3</w:t>
        </w:r>
        <w:r w:rsidR="00027E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27E03" w:rsidRPr="009D04E9">
          <w:rPr>
            <w:rStyle w:val="a4"/>
            <w:rFonts w:hint="eastAsia"/>
            <w:noProof/>
          </w:rPr>
          <w:t>保证金</w:t>
        </w:r>
        <w:r w:rsidR="00027E03" w:rsidRPr="009D04E9">
          <w:rPr>
            <w:rStyle w:val="a4"/>
            <w:noProof/>
          </w:rPr>
          <w:t>(</w:t>
        </w:r>
        <w:r w:rsidR="00027E03" w:rsidRPr="009D04E9">
          <w:rPr>
            <w:rStyle w:val="a4"/>
            <w:rFonts w:hint="eastAsia"/>
            <w:noProof/>
          </w:rPr>
          <w:t>保函</w:t>
        </w:r>
        <w:r w:rsidR="00027E03" w:rsidRPr="009D04E9">
          <w:rPr>
            <w:rStyle w:val="a4"/>
            <w:noProof/>
          </w:rPr>
          <w:t>)</w:t>
        </w:r>
        <w:r w:rsidR="00027E03" w:rsidRPr="009D04E9">
          <w:rPr>
            <w:rStyle w:val="a4"/>
            <w:rFonts w:hint="eastAsia"/>
            <w:noProof/>
          </w:rPr>
          <w:t>（分包）登记</w:t>
        </w:r>
        <w:r w:rsidR="00027E0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27E03">
          <w:rPr>
            <w:noProof/>
            <w:webHidden/>
          </w:rPr>
          <w:instrText xml:space="preserve"> PAGEREF _Toc514148804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7E0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27E03" w:rsidRDefault="003E026C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4148805" w:history="1">
        <w:r w:rsidR="00027E03" w:rsidRPr="009D04E9">
          <w:rPr>
            <w:rStyle w:val="a4"/>
            <w:noProof/>
          </w:rPr>
          <w:t>2.1.4.4</w:t>
        </w:r>
        <w:r w:rsidR="00027E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27E03" w:rsidRPr="009D04E9">
          <w:rPr>
            <w:rStyle w:val="a4"/>
            <w:rFonts w:hint="eastAsia"/>
            <w:noProof/>
          </w:rPr>
          <w:t>保证金</w:t>
        </w:r>
        <w:r w:rsidR="00027E03" w:rsidRPr="009D04E9">
          <w:rPr>
            <w:rStyle w:val="a4"/>
            <w:noProof/>
          </w:rPr>
          <w:t>(</w:t>
        </w:r>
        <w:r w:rsidR="00027E03" w:rsidRPr="009D04E9">
          <w:rPr>
            <w:rStyle w:val="a4"/>
            <w:rFonts w:hint="eastAsia"/>
            <w:noProof/>
          </w:rPr>
          <w:t>保函</w:t>
        </w:r>
        <w:r w:rsidR="00027E03" w:rsidRPr="009D04E9">
          <w:rPr>
            <w:rStyle w:val="a4"/>
            <w:noProof/>
          </w:rPr>
          <w:t>)</w:t>
        </w:r>
        <w:r w:rsidR="00027E03" w:rsidRPr="009D04E9">
          <w:rPr>
            <w:rStyle w:val="a4"/>
            <w:rFonts w:hint="eastAsia"/>
            <w:noProof/>
          </w:rPr>
          <w:t>（分包）退还申请</w:t>
        </w:r>
        <w:r w:rsidR="00027E0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27E03">
          <w:rPr>
            <w:noProof/>
            <w:webHidden/>
          </w:rPr>
          <w:instrText xml:space="preserve"> PAGEREF _Toc514148805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7E0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27E03" w:rsidRDefault="003E026C">
      <w:pPr>
        <w:pStyle w:val="32"/>
        <w:rPr>
          <w:rFonts w:asciiTheme="minorHAnsi" w:eastAsiaTheme="minorEastAsia" w:hAnsiTheme="minorHAnsi" w:cstheme="minorBidi"/>
          <w:noProof/>
          <w:szCs w:val="22"/>
        </w:rPr>
      </w:pPr>
      <w:hyperlink w:anchor="_Toc514148806" w:history="1">
        <w:r w:rsidR="00027E03" w:rsidRPr="009D04E9">
          <w:rPr>
            <w:rStyle w:val="a4"/>
            <w:noProof/>
          </w:rPr>
          <w:t>2.1.5</w:t>
        </w:r>
        <w:r w:rsidR="00027E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27E03" w:rsidRPr="009D04E9">
          <w:rPr>
            <w:rStyle w:val="a4"/>
            <w:rFonts w:hint="eastAsia"/>
            <w:noProof/>
          </w:rPr>
          <w:t>统计台账</w:t>
        </w:r>
        <w:r w:rsidR="00027E0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27E03">
          <w:rPr>
            <w:noProof/>
            <w:webHidden/>
          </w:rPr>
          <w:instrText xml:space="preserve"> PAGEREF _Toc514148806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7E0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27E03" w:rsidRDefault="003E026C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4148807" w:history="1">
        <w:r w:rsidR="00027E03" w:rsidRPr="009D04E9">
          <w:rPr>
            <w:rStyle w:val="a4"/>
            <w:noProof/>
          </w:rPr>
          <w:t>2.1.5.1</w:t>
        </w:r>
        <w:r w:rsidR="00027E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27E03" w:rsidRPr="009D04E9">
          <w:rPr>
            <w:rStyle w:val="a4"/>
            <w:rFonts w:hint="eastAsia"/>
            <w:noProof/>
          </w:rPr>
          <w:t>合同台账总表</w:t>
        </w:r>
        <w:r w:rsidR="00027E0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27E03">
          <w:rPr>
            <w:noProof/>
            <w:webHidden/>
          </w:rPr>
          <w:instrText xml:space="preserve"> PAGEREF _Toc514148807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7E0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27E03" w:rsidRDefault="003E026C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4148808" w:history="1">
        <w:r w:rsidR="00027E03" w:rsidRPr="009D04E9">
          <w:rPr>
            <w:rStyle w:val="a4"/>
            <w:noProof/>
          </w:rPr>
          <w:t>2.1.5.2</w:t>
        </w:r>
        <w:r w:rsidR="00027E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27E03" w:rsidRPr="009D04E9">
          <w:rPr>
            <w:rStyle w:val="a4"/>
            <w:rFonts w:hint="eastAsia"/>
            <w:noProof/>
          </w:rPr>
          <w:t>开箱验收合格附件打包下载</w:t>
        </w:r>
        <w:r w:rsidR="00027E0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27E03">
          <w:rPr>
            <w:noProof/>
            <w:webHidden/>
          </w:rPr>
          <w:instrText xml:space="preserve"> PAGEREF _Toc514148808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7E0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27E03" w:rsidRDefault="003E026C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4148809" w:history="1">
        <w:r w:rsidR="00027E03" w:rsidRPr="009D04E9">
          <w:rPr>
            <w:rStyle w:val="a4"/>
            <w:noProof/>
          </w:rPr>
          <w:t>2.1.5.3</w:t>
        </w:r>
        <w:r w:rsidR="00027E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27E03" w:rsidRPr="009D04E9">
          <w:rPr>
            <w:rStyle w:val="a4"/>
            <w:rFonts w:hint="eastAsia"/>
            <w:noProof/>
          </w:rPr>
          <w:t>物资明细跟踪</w:t>
        </w:r>
        <w:r w:rsidR="00027E0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27E03">
          <w:rPr>
            <w:noProof/>
            <w:webHidden/>
          </w:rPr>
          <w:instrText xml:space="preserve"> PAGEREF _Toc514148809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7E0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27E03" w:rsidRDefault="003E026C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4148810" w:history="1">
        <w:r w:rsidR="00027E03" w:rsidRPr="009D04E9">
          <w:rPr>
            <w:rStyle w:val="a4"/>
            <w:noProof/>
          </w:rPr>
          <w:t>2.1.5.4</w:t>
        </w:r>
        <w:r w:rsidR="00027E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27E03" w:rsidRPr="009D04E9">
          <w:rPr>
            <w:rStyle w:val="a4"/>
            <w:rFonts w:hint="eastAsia"/>
            <w:noProof/>
          </w:rPr>
          <w:t>库房消耗明细统计</w:t>
        </w:r>
        <w:r w:rsidR="00027E0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27E03">
          <w:rPr>
            <w:noProof/>
            <w:webHidden/>
          </w:rPr>
          <w:instrText xml:space="preserve"> PAGEREF _Toc514148810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7E0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27E03" w:rsidRDefault="003E026C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514148811" w:history="1">
        <w:r w:rsidR="00027E03" w:rsidRPr="009D04E9">
          <w:rPr>
            <w:rStyle w:val="a4"/>
            <w:noProof/>
          </w:rPr>
          <w:t>2.1.5.5</w:t>
        </w:r>
        <w:r w:rsidR="00027E0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027E03" w:rsidRPr="009D04E9">
          <w:rPr>
            <w:rStyle w:val="a4"/>
            <w:rFonts w:hint="eastAsia"/>
            <w:noProof/>
          </w:rPr>
          <w:t>项目收入成本毛利表</w:t>
        </w:r>
        <w:r w:rsidR="00027E0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27E03">
          <w:rPr>
            <w:noProof/>
            <w:webHidden/>
          </w:rPr>
          <w:instrText xml:space="preserve"> PAGEREF _Toc514148811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27E0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96CC1" w:rsidRDefault="003E026C">
      <w:pPr>
        <w:pStyle w:val="22"/>
        <w:tabs>
          <w:tab w:val="left" w:pos="1260"/>
        </w:tabs>
        <w:rPr>
          <w:b/>
        </w:rPr>
        <w:sectPr w:rsidR="00096CC1" w:rsidSect="0079499D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/>
          <w:pgMar w:top="1134" w:right="1134" w:bottom="1134" w:left="1134" w:header="851" w:footer="851" w:gutter="0"/>
          <w:pgNumType w:fmt="upperRoman"/>
          <w:cols w:space="720"/>
          <w:docGrid w:linePitch="291"/>
        </w:sectPr>
      </w:pPr>
      <w:r w:rsidRPr="000619A9">
        <w:rPr>
          <w:sz w:val="24"/>
          <w:szCs w:val="24"/>
        </w:rPr>
        <w:fldChar w:fldCharType="end"/>
      </w:r>
    </w:p>
    <w:p w:rsidR="00096CC1" w:rsidRDefault="00096CC1">
      <w:pPr>
        <w:widowControl/>
        <w:jc w:val="left"/>
      </w:pPr>
    </w:p>
    <w:p w:rsidR="00074850" w:rsidRDefault="00074850">
      <w:pPr>
        <w:widowControl/>
        <w:jc w:val="left"/>
      </w:pPr>
    </w:p>
    <w:p w:rsidR="00074850" w:rsidRDefault="00074850">
      <w:pPr>
        <w:widowControl/>
        <w:jc w:val="left"/>
      </w:pPr>
    </w:p>
    <w:p w:rsidR="00074850" w:rsidRDefault="00074850">
      <w:pPr>
        <w:widowControl/>
        <w:jc w:val="left"/>
      </w:pPr>
    </w:p>
    <w:p w:rsidR="00074850" w:rsidRDefault="00074850">
      <w:pPr>
        <w:widowControl/>
        <w:jc w:val="left"/>
      </w:pPr>
    </w:p>
    <w:p w:rsidR="00074850" w:rsidRDefault="00074850">
      <w:pPr>
        <w:widowControl/>
        <w:jc w:val="left"/>
      </w:pPr>
    </w:p>
    <w:p w:rsidR="00096CC1" w:rsidRDefault="00096CC1">
      <w:pPr>
        <w:pStyle w:val="1"/>
        <w:rPr>
          <w:rFonts w:ascii="黑体" w:eastAsia="黑体"/>
          <w:szCs w:val="36"/>
        </w:rPr>
      </w:pPr>
      <w:bookmarkStart w:id="28" w:name="_Toc514148785"/>
      <w:r>
        <w:rPr>
          <w:rFonts w:ascii="黑体" w:eastAsia="黑体" w:hint="eastAsia"/>
          <w:szCs w:val="36"/>
        </w:rPr>
        <w:t>引言</w:t>
      </w:r>
      <w:bookmarkEnd w:id="28"/>
    </w:p>
    <w:p w:rsidR="00096CC1" w:rsidRDefault="00096CC1">
      <w:pPr>
        <w:pStyle w:val="2"/>
      </w:pPr>
      <w:bookmarkStart w:id="29" w:name="_Toc186271212"/>
      <w:bookmarkStart w:id="30" w:name="_Toc514148786"/>
      <w:r>
        <w:rPr>
          <w:rFonts w:hint="eastAsia"/>
        </w:rPr>
        <w:t>编写目的</w:t>
      </w:r>
      <w:bookmarkEnd w:id="29"/>
      <w:bookmarkEnd w:id="30"/>
    </w:p>
    <w:p w:rsidR="00096CC1" w:rsidRPr="000619A9" w:rsidRDefault="00096CC1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0619A9">
        <w:rPr>
          <w:rFonts w:ascii="宋体" w:hAnsi="宋体" w:hint="eastAsia"/>
          <w:sz w:val="24"/>
          <w:szCs w:val="24"/>
        </w:rPr>
        <w:t>本文档定义和描述项目管理系统的总体需求。本文档主要为甲</w:t>
      </w:r>
      <w:r w:rsidR="007D60A3">
        <w:rPr>
          <w:rFonts w:ascii="宋体" w:hAnsi="宋体" w:hint="eastAsia"/>
          <w:sz w:val="24"/>
          <w:szCs w:val="24"/>
        </w:rPr>
        <w:t>方</w:t>
      </w:r>
      <w:r w:rsidRPr="000619A9">
        <w:rPr>
          <w:rFonts w:ascii="宋体" w:hAnsi="宋体" w:hint="eastAsia"/>
          <w:sz w:val="24"/>
          <w:szCs w:val="24"/>
        </w:rPr>
        <w:t>撰写，是乙方进行项目管理、系统分析、设计、开发、测试等后续工作的依据；同时，该文档作为双方最终对该软件系统进行交付的依据。</w:t>
      </w:r>
    </w:p>
    <w:p w:rsidR="00096CC1" w:rsidRDefault="00096CC1">
      <w:pPr>
        <w:spacing w:line="360" w:lineRule="auto"/>
        <w:ind w:firstLineChars="200" w:firstLine="420"/>
        <w:rPr>
          <w:rFonts w:ascii="宋体" w:hAnsi="宋体"/>
          <w:szCs w:val="21"/>
        </w:rPr>
      </w:pPr>
    </w:p>
    <w:p w:rsidR="00096CC1" w:rsidRDefault="00096CC1">
      <w:pPr>
        <w:pStyle w:val="2"/>
      </w:pPr>
      <w:bookmarkStart w:id="31" w:name="_Toc186271214"/>
      <w:bookmarkStart w:id="32" w:name="_Toc514148787"/>
      <w:r>
        <w:rPr>
          <w:rFonts w:hint="eastAsia"/>
        </w:rPr>
        <w:t>已提供和需提供的参考资料</w:t>
      </w:r>
      <w:bookmarkEnd w:id="31"/>
      <w:bookmarkEnd w:id="3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735"/>
        <w:gridCol w:w="1756"/>
        <w:gridCol w:w="3544"/>
        <w:gridCol w:w="708"/>
        <w:gridCol w:w="709"/>
        <w:gridCol w:w="709"/>
        <w:gridCol w:w="1399"/>
      </w:tblGrid>
      <w:tr w:rsidR="00096CC1">
        <w:trPr>
          <w:jc w:val="center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Default="00096CC1" w:rsidP="008A6E45">
            <w:pPr>
              <w:pStyle w:val="af2"/>
              <w:spacing w:beforeLines="50"/>
              <w:jc w:val="center"/>
              <w:rPr>
                <w:rFonts w:ascii="宋体" w:eastAsia="宋体" w:hAnsi="宋体"/>
                <w:color w:val="auto"/>
                <w:szCs w:val="21"/>
              </w:rPr>
            </w:pPr>
            <w:r>
              <w:rPr>
                <w:rFonts w:ascii="宋体" w:eastAsia="宋体" w:hAnsi="宋体" w:hint="eastAsia"/>
                <w:color w:val="auto"/>
                <w:szCs w:val="21"/>
              </w:rPr>
              <w:t>序号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Default="00096CC1" w:rsidP="008A6E45">
            <w:pPr>
              <w:pStyle w:val="af2"/>
              <w:spacing w:beforeLines="50"/>
              <w:jc w:val="center"/>
              <w:rPr>
                <w:rFonts w:ascii="宋体" w:eastAsia="宋体" w:hAnsi="宋体"/>
                <w:color w:val="auto"/>
                <w:szCs w:val="21"/>
              </w:rPr>
            </w:pPr>
            <w:r>
              <w:rPr>
                <w:rFonts w:ascii="宋体" w:eastAsia="宋体" w:hAnsi="宋体" w:hint="eastAsia"/>
                <w:color w:val="auto"/>
                <w:szCs w:val="21"/>
              </w:rPr>
              <w:t>提资部门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Default="00096CC1" w:rsidP="008A6E45">
            <w:pPr>
              <w:pStyle w:val="af2"/>
              <w:spacing w:beforeLines="50"/>
              <w:jc w:val="center"/>
              <w:rPr>
                <w:rFonts w:ascii="宋体" w:eastAsia="宋体" w:hAnsi="宋体"/>
                <w:color w:val="auto"/>
                <w:szCs w:val="21"/>
              </w:rPr>
            </w:pPr>
            <w:r>
              <w:rPr>
                <w:rFonts w:ascii="宋体" w:eastAsia="宋体" w:hAnsi="宋体" w:hint="eastAsia"/>
                <w:color w:val="auto"/>
                <w:szCs w:val="21"/>
              </w:rPr>
              <w:t>提资内容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Default="00096CC1" w:rsidP="008A6E45">
            <w:pPr>
              <w:pStyle w:val="af2"/>
              <w:spacing w:beforeLines="50"/>
              <w:jc w:val="center"/>
              <w:rPr>
                <w:rFonts w:ascii="宋体" w:eastAsia="宋体" w:hAnsi="宋体"/>
                <w:color w:val="auto"/>
                <w:szCs w:val="21"/>
              </w:rPr>
            </w:pPr>
            <w:r>
              <w:rPr>
                <w:rFonts w:ascii="宋体" w:eastAsia="宋体" w:hAnsi="宋体" w:hint="eastAsia"/>
                <w:color w:val="auto"/>
                <w:szCs w:val="21"/>
              </w:rPr>
              <w:t>电子张数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Default="00096CC1" w:rsidP="008A6E45">
            <w:pPr>
              <w:pStyle w:val="af2"/>
              <w:spacing w:beforeLines="50"/>
              <w:jc w:val="center"/>
              <w:rPr>
                <w:rFonts w:ascii="宋体" w:eastAsia="宋体" w:hAnsi="宋体"/>
                <w:color w:val="auto"/>
                <w:szCs w:val="21"/>
              </w:rPr>
            </w:pPr>
            <w:r>
              <w:rPr>
                <w:rFonts w:ascii="宋体" w:eastAsia="宋体" w:hAnsi="宋体" w:hint="eastAsia"/>
                <w:color w:val="auto"/>
                <w:szCs w:val="21"/>
              </w:rPr>
              <w:t>纸质张数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Default="00096CC1" w:rsidP="008A6E45">
            <w:pPr>
              <w:pStyle w:val="af2"/>
              <w:spacing w:beforeLines="50"/>
              <w:jc w:val="center"/>
              <w:rPr>
                <w:rFonts w:ascii="宋体" w:eastAsia="宋体" w:hAnsi="宋体"/>
                <w:color w:val="auto"/>
                <w:szCs w:val="21"/>
              </w:rPr>
            </w:pPr>
            <w:r>
              <w:rPr>
                <w:rFonts w:ascii="宋体" w:eastAsia="宋体" w:hAnsi="宋体" w:hint="eastAsia"/>
                <w:color w:val="auto"/>
                <w:szCs w:val="21"/>
              </w:rPr>
              <w:t>有效状态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Default="00096CC1" w:rsidP="008A6E45">
            <w:pPr>
              <w:pStyle w:val="af2"/>
              <w:spacing w:beforeLines="50"/>
              <w:jc w:val="center"/>
              <w:rPr>
                <w:rFonts w:ascii="宋体" w:eastAsia="宋体" w:hAnsi="宋体"/>
                <w:color w:val="auto"/>
                <w:szCs w:val="21"/>
              </w:rPr>
            </w:pPr>
            <w:r>
              <w:rPr>
                <w:rFonts w:ascii="宋体" w:eastAsia="宋体" w:hAnsi="宋体" w:hint="eastAsia"/>
                <w:color w:val="auto"/>
                <w:szCs w:val="21"/>
              </w:rPr>
              <w:t>提资时间</w:t>
            </w:r>
          </w:p>
        </w:tc>
      </w:tr>
      <w:tr w:rsidR="00096CC1" w:rsidRPr="000619A9">
        <w:trPr>
          <w:cantSplit/>
          <w:trHeight w:hRule="exact" w:val="454"/>
          <w:jc w:val="center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Pr="000619A9" w:rsidRDefault="00096CC1" w:rsidP="008A6E45">
            <w:pPr>
              <w:pStyle w:val="af2"/>
              <w:spacing w:beforeLines="50"/>
              <w:jc w:val="center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  <w:r w:rsidRPr="000619A9">
              <w:rPr>
                <w:rFonts w:ascii="宋体" w:eastAsia="宋体" w:hAnsi="宋体" w:hint="eastAsia"/>
                <w:b w:val="0"/>
                <w:color w:val="auto"/>
                <w:sz w:val="24"/>
                <w:szCs w:val="24"/>
              </w:rPr>
              <w:t>1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Pr="000619A9" w:rsidRDefault="00096CC1" w:rsidP="008A6E45">
            <w:pPr>
              <w:pStyle w:val="af2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Pr="000619A9" w:rsidRDefault="00096CC1" w:rsidP="008A6E45">
            <w:pPr>
              <w:spacing w:beforeLines="50" w:line="360" w:lineRule="auto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Pr="000619A9" w:rsidRDefault="00096CC1" w:rsidP="008A6E45">
            <w:pPr>
              <w:pStyle w:val="af2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Pr="000619A9" w:rsidRDefault="00096CC1" w:rsidP="008A6E45">
            <w:pPr>
              <w:pStyle w:val="af2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Pr="000619A9" w:rsidRDefault="00096CC1" w:rsidP="008A6E45">
            <w:pPr>
              <w:pStyle w:val="af2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Pr="000619A9" w:rsidRDefault="00096CC1" w:rsidP="008A6E45">
            <w:pPr>
              <w:pStyle w:val="af2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</w:tr>
      <w:tr w:rsidR="00096CC1" w:rsidRPr="000619A9">
        <w:trPr>
          <w:cantSplit/>
          <w:trHeight w:hRule="exact" w:val="454"/>
          <w:jc w:val="center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Pr="000619A9" w:rsidRDefault="00096CC1" w:rsidP="008A6E45">
            <w:pPr>
              <w:pStyle w:val="af2"/>
              <w:spacing w:beforeLines="50"/>
              <w:jc w:val="center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  <w:r w:rsidRPr="000619A9">
              <w:rPr>
                <w:rFonts w:ascii="宋体" w:eastAsia="宋体" w:hAnsi="宋体" w:hint="eastAsia"/>
                <w:b w:val="0"/>
                <w:color w:val="auto"/>
                <w:sz w:val="24"/>
                <w:szCs w:val="24"/>
              </w:rPr>
              <w:t>2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Pr="000619A9" w:rsidRDefault="00096CC1" w:rsidP="008A6E45">
            <w:pPr>
              <w:pStyle w:val="af2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Pr="000619A9" w:rsidRDefault="00096CC1" w:rsidP="008A6E45">
            <w:pPr>
              <w:spacing w:beforeLines="50" w:line="360" w:lineRule="auto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Pr="000619A9" w:rsidRDefault="00096CC1" w:rsidP="008A6E45">
            <w:pPr>
              <w:pStyle w:val="af2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Pr="000619A9" w:rsidRDefault="00096CC1" w:rsidP="008A6E45">
            <w:pPr>
              <w:pStyle w:val="af2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Pr="000619A9" w:rsidRDefault="00096CC1" w:rsidP="008A6E45">
            <w:pPr>
              <w:pStyle w:val="af2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Pr="000619A9" w:rsidRDefault="00096CC1" w:rsidP="008A6E45">
            <w:pPr>
              <w:pStyle w:val="af2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</w:tr>
      <w:tr w:rsidR="00096CC1" w:rsidRPr="000619A9">
        <w:trPr>
          <w:cantSplit/>
          <w:trHeight w:hRule="exact" w:val="454"/>
          <w:jc w:val="center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Pr="000619A9" w:rsidRDefault="00096CC1" w:rsidP="008A6E45">
            <w:pPr>
              <w:pStyle w:val="af2"/>
              <w:spacing w:beforeLines="50"/>
              <w:jc w:val="center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  <w:r w:rsidRPr="000619A9">
              <w:rPr>
                <w:rFonts w:ascii="宋体" w:eastAsia="宋体" w:hAnsi="宋体" w:hint="eastAsia"/>
                <w:b w:val="0"/>
                <w:color w:val="auto"/>
                <w:sz w:val="24"/>
                <w:szCs w:val="24"/>
              </w:rPr>
              <w:t>3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Pr="000619A9" w:rsidRDefault="00096CC1" w:rsidP="008A6E45">
            <w:pPr>
              <w:pStyle w:val="af2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Pr="000619A9" w:rsidRDefault="00096CC1" w:rsidP="008A6E45">
            <w:pPr>
              <w:spacing w:beforeLines="50" w:line="360" w:lineRule="auto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Pr="000619A9" w:rsidRDefault="00096CC1" w:rsidP="008A6E45">
            <w:pPr>
              <w:pStyle w:val="af2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Pr="000619A9" w:rsidRDefault="00096CC1" w:rsidP="008A6E45">
            <w:pPr>
              <w:pStyle w:val="af2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Pr="000619A9" w:rsidRDefault="00096CC1" w:rsidP="008A6E45">
            <w:pPr>
              <w:pStyle w:val="af2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Pr="000619A9" w:rsidRDefault="00096CC1" w:rsidP="008A6E45">
            <w:pPr>
              <w:pStyle w:val="af2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</w:tr>
      <w:tr w:rsidR="00096CC1" w:rsidRPr="000619A9">
        <w:trPr>
          <w:cantSplit/>
          <w:trHeight w:hRule="exact" w:val="454"/>
          <w:jc w:val="center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Pr="000619A9" w:rsidRDefault="00096CC1" w:rsidP="008A6E45">
            <w:pPr>
              <w:pStyle w:val="af2"/>
              <w:spacing w:beforeLines="50"/>
              <w:jc w:val="center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  <w:r w:rsidRPr="000619A9">
              <w:rPr>
                <w:rFonts w:ascii="宋体" w:eastAsia="宋体" w:hAnsi="宋体" w:hint="eastAsia"/>
                <w:b w:val="0"/>
                <w:color w:val="auto"/>
                <w:sz w:val="24"/>
                <w:szCs w:val="24"/>
              </w:rPr>
              <w:t>4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CC1" w:rsidRPr="000619A9" w:rsidRDefault="00096CC1" w:rsidP="008A6E45">
            <w:pPr>
              <w:pStyle w:val="af2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Pr="000619A9" w:rsidRDefault="00096CC1" w:rsidP="008A6E45">
            <w:pPr>
              <w:spacing w:beforeLines="50" w:line="360" w:lineRule="auto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Pr="000619A9" w:rsidRDefault="00096CC1" w:rsidP="008A6E45">
            <w:pPr>
              <w:pStyle w:val="af2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Pr="000619A9" w:rsidRDefault="00096CC1" w:rsidP="008A6E45">
            <w:pPr>
              <w:pStyle w:val="af2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Pr="000619A9" w:rsidRDefault="00096CC1" w:rsidP="008A6E45">
            <w:pPr>
              <w:pStyle w:val="af2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6CC1" w:rsidRPr="000619A9" w:rsidRDefault="00096CC1" w:rsidP="008A6E45">
            <w:pPr>
              <w:pStyle w:val="af2"/>
              <w:spacing w:beforeLines="50"/>
              <w:rPr>
                <w:rFonts w:ascii="宋体" w:eastAsia="宋体" w:hAnsi="宋体"/>
                <w:b w:val="0"/>
                <w:color w:val="auto"/>
                <w:sz w:val="24"/>
                <w:szCs w:val="24"/>
              </w:rPr>
            </w:pPr>
          </w:p>
        </w:tc>
      </w:tr>
    </w:tbl>
    <w:p w:rsidR="00096CC1" w:rsidRDefault="00096CC1">
      <w:pPr>
        <w:rPr>
          <w:rFonts w:ascii="宋体" w:hAnsi="宋体"/>
          <w:szCs w:val="21"/>
        </w:rPr>
      </w:pPr>
    </w:p>
    <w:p w:rsidR="00096CC1" w:rsidRDefault="00096CC1">
      <w:pPr>
        <w:rPr>
          <w:rFonts w:ascii="宋体" w:hAnsi="宋体"/>
          <w:szCs w:val="21"/>
        </w:rPr>
      </w:pPr>
    </w:p>
    <w:p w:rsidR="00096CC1" w:rsidRDefault="00096CC1">
      <w:pPr>
        <w:spacing w:line="360" w:lineRule="auto"/>
        <w:jc w:val="center"/>
        <w:rPr>
          <w:u w:val="single"/>
        </w:rPr>
      </w:pPr>
    </w:p>
    <w:p w:rsidR="00096CC1" w:rsidRDefault="00096CC1"/>
    <w:p w:rsidR="00096CC1" w:rsidRDefault="00096CC1">
      <w:pPr>
        <w:pStyle w:val="10"/>
        <w:spacing w:line="360" w:lineRule="auto"/>
        <w:ind w:firstLine="0"/>
        <w:rPr>
          <w:szCs w:val="21"/>
          <w:u w:val="single"/>
        </w:rPr>
      </w:pPr>
      <w:r>
        <w:rPr>
          <w:rFonts w:hint="eastAsia"/>
          <w:szCs w:val="21"/>
          <w:u w:val="single"/>
        </w:rPr>
        <w:t>注：专业设置后期用户可以自己维护</w:t>
      </w:r>
    </w:p>
    <w:p w:rsidR="00096CC1" w:rsidRDefault="00096CC1">
      <w:pPr>
        <w:spacing w:line="360" w:lineRule="auto"/>
      </w:pPr>
    </w:p>
    <w:p w:rsidR="00096CC1" w:rsidRDefault="00933821">
      <w:pPr>
        <w:pStyle w:val="1"/>
        <w:rPr>
          <w:rFonts w:ascii="黑体" w:eastAsia="黑体"/>
          <w:szCs w:val="36"/>
        </w:rPr>
      </w:pPr>
      <w:bookmarkStart w:id="33" w:name="_Toc514148788"/>
      <w:r>
        <w:rPr>
          <w:rFonts w:ascii="黑体" w:eastAsia="黑体" w:hint="eastAsia"/>
          <w:szCs w:val="36"/>
        </w:rPr>
        <w:t>模块</w:t>
      </w:r>
      <w:r w:rsidR="00096CC1">
        <w:rPr>
          <w:rFonts w:ascii="黑体" w:eastAsia="黑体" w:hint="eastAsia"/>
          <w:szCs w:val="36"/>
        </w:rPr>
        <w:t>需求</w:t>
      </w:r>
      <w:bookmarkEnd w:id="33"/>
    </w:p>
    <w:p w:rsidR="00096CC1" w:rsidRDefault="00A01195">
      <w:pPr>
        <w:pStyle w:val="2"/>
      </w:pPr>
      <w:bookmarkStart w:id="34" w:name="_Toc514148789"/>
      <w:r>
        <w:rPr>
          <w:rFonts w:hint="eastAsia"/>
        </w:rPr>
        <w:t>财务管理</w:t>
      </w:r>
      <w:bookmarkEnd w:id="34"/>
    </w:p>
    <w:p w:rsidR="008B0A25" w:rsidRDefault="00977387" w:rsidP="000619A9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财务管理</w:t>
      </w:r>
      <w:r w:rsidR="00945D0F" w:rsidRPr="000619A9">
        <w:rPr>
          <w:rFonts w:ascii="宋体" w:hAnsi="宋体"/>
          <w:sz w:val="24"/>
          <w:szCs w:val="24"/>
        </w:rPr>
        <w:t>主要是为了满足</w:t>
      </w:r>
      <w:r w:rsidR="006B4591">
        <w:rPr>
          <w:rFonts w:ascii="宋体" w:hAnsi="宋体" w:hint="eastAsia"/>
          <w:sz w:val="24"/>
          <w:szCs w:val="24"/>
        </w:rPr>
        <w:t>公司</w:t>
      </w:r>
      <w:r>
        <w:rPr>
          <w:rFonts w:ascii="宋体" w:hAnsi="宋体" w:hint="eastAsia"/>
          <w:sz w:val="24"/>
          <w:szCs w:val="24"/>
        </w:rPr>
        <w:t>财务部</w:t>
      </w:r>
      <w:r w:rsidR="006B4591">
        <w:rPr>
          <w:rFonts w:ascii="宋体" w:hAnsi="宋体" w:hint="eastAsia"/>
          <w:sz w:val="24"/>
          <w:szCs w:val="24"/>
        </w:rPr>
        <w:t>的业务</w:t>
      </w:r>
      <w:r w:rsidR="00945D0F" w:rsidRPr="000619A9">
        <w:rPr>
          <w:rFonts w:ascii="宋体" w:hAnsi="宋体"/>
          <w:sz w:val="24"/>
          <w:szCs w:val="24"/>
        </w:rPr>
        <w:t>需求</w:t>
      </w:r>
      <w:r w:rsidR="00D432A3" w:rsidRPr="000619A9">
        <w:rPr>
          <w:rFonts w:ascii="宋体" w:hAnsi="宋体" w:hint="eastAsia"/>
          <w:sz w:val="24"/>
          <w:szCs w:val="24"/>
        </w:rPr>
        <w:t>。</w:t>
      </w:r>
      <w:r w:rsidR="006B4591">
        <w:rPr>
          <w:rFonts w:ascii="宋体" w:hAnsi="宋体" w:hint="eastAsia"/>
          <w:sz w:val="24"/>
        </w:rPr>
        <w:t>将</w:t>
      </w:r>
      <w:r>
        <w:rPr>
          <w:rFonts w:ascii="宋体" w:hAnsi="宋体" w:hint="eastAsia"/>
          <w:sz w:val="24"/>
        </w:rPr>
        <w:t>合同及项目等在执行过程中发生的费用、利润</w:t>
      </w:r>
      <w:r w:rsidR="009C5DB6">
        <w:rPr>
          <w:rFonts w:ascii="宋体" w:hAnsi="宋体" w:hint="eastAsia"/>
          <w:sz w:val="24"/>
        </w:rPr>
        <w:t>等业务在项目管理集成平台中实现</w:t>
      </w:r>
      <w:r w:rsidR="006B4591">
        <w:rPr>
          <w:rFonts w:ascii="宋体" w:hAnsi="宋体" w:hint="eastAsia"/>
          <w:sz w:val="24"/>
        </w:rPr>
        <w:t>。</w:t>
      </w:r>
      <w:r w:rsidR="006B4591">
        <w:rPr>
          <w:rFonts w:ascii="宋体" w:hAnsi="宋体" w:hint="eastAsia"/>
          <w:sz w:val="24"/>
          <w:szCs w:val="24"/>
        </w:rPr>
        <w:t>最终在系统中实现</w:t>
      </w:r>
      <w:r>
        <w:rPr>
          <w:rFonts w:ascii="宋体" w:hAnsi="宋体" w:hint="eastAsia"/>
          <w:sz w:val="24"/>
          <w:szCs w:val="24"/>
        </w:rPr>
        <w:t>费用</w:t>
      </w:r>
      <w:r w:rsidR="006B4591">
        <w:rPr>
          <w:rFonts w:ascii="宋体" w:hAnsi="宋体" w:hint="eastAsia"/>
          <w:sz w:val="24"/>
          <w:szCs w:val="24"/>
        </w:rPr>
        <w:t>的全过程管理，自动形成具有可追溯性的系统台账，为</w:t>
      </w:r>
      <w:r>
        <w:rPr>
          <w:rFonts w:ascii="宋体" w:hAnsi="宋体" w:hint="eastAsia"/>
          <w:sz w:val="24"/>
          <w:szCs w:val="24"/>
        </w:rPr>
        <w:t>财务部</w:t>
      </w:r>
      <w:r w:rsidR="006B4591">
        <w:rPr>
          <w:rFonts w:ascii="宋体" w:hAnsi="宋体" w:hint="eastAsia"/>
          <w:sz w:val="24"/>
          <w:szCs w:val="24"/>
        </w:rPr>
        <w:t>的日常工作提供高效的</w:t>
      </w:r>
      <w:r w:rsidR="00106F55">
        <w:rPr>
          <w:rFonts w:ascii="宋体" w:hAnsi="宋体" w:hint="eastAsia"/>
          <w:sz w:val="24"/>
          <w:szCs w:val="24"/>
        </w:rPr>
        <w:t>管理</w:t>
      </w:r>
      <w:r w:rsidR="006B4591">
        <w:rPr>
          <w:rFonts w:ascii="宋体" w:hAnsi="宋体" w:hint="eastAsia"/>
          <w:sz w:val="24"/>
          <w:szCs w:val="24"/>
        </w:rPr>
        <w:t>工具。</w:t>
      </w:r>
    </w:p>
    <w:p w:rsidR="003F6A02" w:rsidRDefault="00CF0E91" w:rsidP="003F6A02">
      <w:pPr>
        <w:pStyle w:val="3"/>
      </w:pPr>
      <w:bookmarkStart w:id="35" w:name="_Toc514148790"/>
      <w:r>
        <w:rPr>
          <w:rFonts w:hint="eastAsia"/>
        </w:rPr>
        <w:lastRenderedPageBreak/>
        <w:t>进项</w:t>
      </w:r>
      <w:r w:rsidR="008E1625">
        <w:rPr>
          <w:rFonts w:hint="eastAsia"/>
        </w:rPr>
        <w:t>合同</w:t>
      </w:r>
      <w:bookmarkEnd w:id="35"/>
    </w:p>
    <w:p w:rsidR="000C4A6B" w:rsidRPr="007B3756" w:rsidRDefault="000C4A6B" w:rsidP="007B3756">
      <w:pPr>
        <w:pStyle w:val="666"/>
      </w:pPr>
      <w:r w:rsidRPr="007B3756">
        <w:t>进项合同相关业务主体在合同部的合同管理模块中体现</w:t>
      </w:r>
      <w:r w:rsidRPr="007B3756">
        <w:rPr>
          <w:rFonts w:hint="eastAsia"/>
        </w:rPr>
        <w:t>，</w:t>
      </w:r>
      <w:r w:rsidRPr="007B3756">
        <w:t>财务部根据业务需要开通相关</w:t>
      </w:r>
      <w:r w:rsidR="004560C8" w:rsidRPr="007B3756">
        <w:t>查看</w:t>
      </w:r>
      <w:r w:rsidRPr="007B3756">
        <w:t>权限</w:t>
      </w:r>
      <w:r w:rsidR="004560C8" w:rsidRPr="007B3756">
        <w:rPr>
          <w:rFonts w:hint="eastAsia"/>
        </w:rPr>
        <w:t>，同时相关工作流线上通知、提醒财务部门人员处理相关工作</w:t>
      </w:r>
      <w:r w:rsidRPr="007B3756">
        <w:rPr>
          <w:rFonts w:hint="eastAsia"/>
        </w:rPr>
        <w:t>，</w:t>
      </w:r>
      <w:r w:rsidRPr="007B3756">
        <w:t>无需单独开发业务窗口</w:t>
      </w:r>
      <w:r w:rsidRPr="007B3756">
        <w:rPr>
          <w:rFonts w:hint="eastAsia"/>
        </w:rPr>
        <w:t>。</w:t>
      </w:r>
    </w:p>
    <w:p w:rsidR="003F6A02" w:rsidRDefault="008E1625" w:rsidP="003F6A02">
      <w:pPr>
        <w:pStyle w:val="4"/>
      </w:pPr>
      <w:bookmarkStart w:id="36" w:name="_Toc514148791"/>
      <w:r>
        <w:rPr>
          <w:rFonts w:hint="eastAsia"/>
        </w:rPr>
        <w:t>合同开票</w:t>
      </w:r>
      <w:bookmarkEnd w:id="36"/>
    </w:p>
    <w:p w:rsidR="00CD1133" w:rsidRDefault="003F6A02" w:rsidP="007B3756">
      <w:pPr>
        <w:pStyle w:val="a"/>
      </w:pPr>
      <w:r w:rsidRPr="007D2609">
        <w:rPr>
          <w:rFonts w:hint="eastAsia"/>
        </w:rPr>
        <w:t>功能说明：</w:t>
      </w:r>
    </w:p>
    <w:p w:rsidR="00CD1133" w:rsidRPr="00CD1133" w:rsidRDefault="004560C8" w:rsidP="007B3756">
      <w:pPr>
        <w:pStyle w:val="afd"/>
      </w:pPr>
      <w:r>
        <w:rPr>
          <w:rFonts w:hint="eastAsia"/>
        </w:rPr>
        <w:t>由财务部人员对进项合同的开票信息进行线上登记，同时通知相关人员确认。此业务在选择合同名称时自动带入合同基本信息</w:t>
      </w:r>
      <w:r w:rsidR="00F631C2">
        <w:rPr>
          <w:rFonts w:hint="eastAsia"/>
        </w:rPr>
        <w:t>、凭证号信息</w:t>
      </w:r>
      <w:r>
        <w:rPr>
          <w:rFonts w:hint="eastAsia"/>
        </w:rPr>
        <w:t>，同时可以反查原合同的具体条款、文本内容。</w:t>
      </w:r>
      <w:r w:rsidR="00CD1133">
        <w:rPr>
          <w:rFonts w:hint="eastAsia"/>
        </w:rPr>
        <w:t>票据信息</w:t>
      </w:r>
      <w:r>
        <w:rPr>
          <w:rFonts w:hint="eastAsia"/>
        </w:rPr>
        <w:t>登记时需标明</w:t>
      </w:r>
      <w:r w:rsidR="00CD1133">
        <w:rPr>
          <w:rFonts w:hint="eastAsia"/>
        </w:rPr>
        <w:t>：</w:t>
      </w:r>
      <w:r w:rsidR="00E23111">
        <w:rPr>
          <w:rFonts w:hint="eastAsia"/>
        </w:rPr>
        <w:t>含税金额、不含税金额，同时按费用类型进行分摊（土建安装、设计服务、材料设备、其他）。</w:t>
      </w:r>
      <w:r w:rsidR="00F631C2">
        <w:rPr>
          <w:rFonts w:hint="eastAsia"/>
        </w:rPr>
        <w:t>相关数据自动汇总至统计台账。</w:t>
      </w:r>
    </w:p>
    <w:p w:rsidR="007E52DD" w:rsidRDefault="003F6A02" w:rsidP="007B3756">
      <w:pPr>
        <w:pStyle w:val="10"/>
        <w:numPr>
          <w:ilvl w:val="0"/>
          <w:numId w:val="4"/>
        </w:numPr>
        <w:spacing w:line="360" w:lineRule="auto"/>
        <w:ind w:left="839"/>
        <w:rPr>
          <w:sz w:val="24"/>
          <w:szCs w:val="24"/>
        </w:rPr>
      </w:pPr>
      <w:r w:rsidRPr="007D2609">
        <w:rPr>
          <w:rFonts w:hint="eastAsia"/>
          <w:sz w:val="24"/>
          <w:szCs w:val="24"/>
        </w:rPr>
        <w:t>流程说明：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132"/>
        <w:gridCol w:w="2466"/>
        <w:gridCol w:w="1038"/>
        <w:gridCol w:w="1804"/>
      </w:tblGrid>
      <w:tr w:rsidR="007E52DD" w:rsidTr="00477FDB">
        <w:trPr>
          <w:trHeight w:val="640"/>
          <w:jc w:val="center"/>
        </w:trPr>
        <w:tc>
          <w:tcPr>
            <w:tcW w:w="3132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流程图</w:t>
            </w:r>
          </w:p>
        </w:tc>
        <w:tc>
          <w:tcPr>
            <w:tcW w:w="2466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角色/人员</w:t>
            </w:r>
          </w:p>
        </w:tc>
        <w:tc>
          <w:tcPr>
            <w:tcW w:w="1038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节点</w:t>
            </w:r>
          </w:p>
          <w:p w:rsidR="007E52DD" w:rsidRDefault="007E52DD" w:rsidP="00477FDB">
            <w:pPr>
              <w:spacing w:line="360" w:lineRule="auto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权限</w:t>
            </w:r>
          </w:p>
        </w:tc>
        <w:tc>
          <w:tcPr>
            <w:tcW w:w="1804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备注（条件规则等）</w:t>
            </w:r>
          </w:p>
        </w:tc>
      </w:tr>
      <w:tr w:rsidR="007E52DD" w:rsidTr="00477FDB">
        <w:trPr>
          <w:trHeight w:val="994"/>
          <w:jc w:val="center"/>
        </w:trPr>
        <w:tc>
          <w:tcPr>
            <w:tcW w:w="3132" w:type="dxa"/>
            <w:vMerge w:val="restart"/>
          </w:tcPr>
          <w:p w:rsidR="007E52DD" w:rsidRDefault="003E026C" w:rsidP="00477FD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72" o:spid="_x0000_s1029" type="#_x0000_t202" style="position:absolute;left:0;text-align:left;margin-left:18pt;margin-top:157.25pt;width:107.9pt;height:23.25pt;z-index:2516623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">
                  <v:textbox>
                    <w:txbxContent>
                      <w:p w:rsidR="007B3756" w:rsidRDefault="007B3756" w:rsidP="007E52D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结束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直线 371" o:spid="_x0000_s1028" style="position:absolute;left:0;text-align:left;z-index:251661312;visibility:visible;mso-position-horizontal-relative:text;mso-position-vertical-relative:text" from="1in,133.7pt" to="72.1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line id="直线 367" o:spid="_x0000_s1026" style="position:absolute;left:0;text-align:left;z-index:251659264;visibility:visible;mso-position-horizontal-relative:text;mso-position-vertical-relative:text" from="1in,40.1pt" to="72.05pt,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line id="直线 368" o:spid="_x0000_s1027" style="position:absolute;left:0;text-align:left;z-index:251660288;visibility:visible;mso-position-horizontal-relative:text;mso-position-vertical-relative:text" from="72.1pt,87.7pt" to="72.15pt,1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文本框 373" o:spid="_x0000_s1030" type="#_x0000_t202" style="position:absolute;left:0;text-align:left;margin-left:18.1pt;margin-top:111.1pt;width:108pt;height:23.4pt;z-index:251663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">
                  <v:textbox>
                    <w:txbxContent>
                      <w:p w:rsidR="007B3756" w:rsidRDefault="007B3756" w:rsidP="007E52D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财务部</w:t>
                        </w:r>
                      </w:p>
                      <w:p w:rsidR="007B3756" w:rsidRDefault="007B3756" w:rsidP="007E52DD">
                        <w:pPr>
                          <w:jc w:val="center"/>
                        </w:pPr>
                      </w:p>
                      <w:p w:rsidR="007B3756" w:rsidRDefault="007B3756" w:rsidP="007E52DD">
                        <w:pPr>
                          <w:jc w:val="center"/>
                        </w:pP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shape id="文本框 374" o:spid="_x0000_s1031" type="#_x0000_t202" style="position:absolute;left:0;text-align:left;margin-left:18.1pt;margin-top:15.5pt;width:107.9pt;height:23.25pt;z-index:2516643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">
                  <v:textbox>
                    <w:txbxContent>
                      <w:p w:rsidR="007B3756" w:rsidRDefault="007B3756" w:rsidP="007E52D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申请人</w:t>
                        </w:r>
                      </w:p>
                      <w:p w:rsidR="007B3756" w:rsidRPr="00796FE1" w:rsidRDefault="007B3756" w:rsidP="007E52DD"/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shape id="文本框 375" o:spid="_x0000_s1032" type="#_x0000_t202" style="position:absolute;left:0;text-align:left;margin-left:18.1pt;margin-top:62.3pt;width:107.9pt;height:23.25pt;z-index:2516654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">
                  <v:textbox>
                    <w:txbxContent>
                      <w:p w:rsidR="007B3756" w:rsidRDefault="007B3756" w:rsidP="007E52D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部门负责人</w:t>
                        </w:r>
                      </w:p>
                      <w:p w:rsidR="007B3756" w:rsidRDefault="007B3756" w:rsidP="007E52DD"/>
                    </w:txbxContent>
                  </v:textbox>
                </v:shape>
              </w:pict>
            </w:r>
          </w:p>
        </w:tc>
        <w:tc>
          <w:tcPr>
            <w:tcW w:w="2466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合同管理部经办人</w:t>
            </w:r>
          </w:p>
        </w:tc>
        <w:tc>
          <w:tcPr>
            <w:tcW w:w="1038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提交</w:t>
            </w:r>
          </w:p>
        </w:tc>
        <w:tc>
          <w:tcPr>
            <w:tcW w:w="1804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</w:p>
        </w:tc>
      </w:tr>
      <w:tr w:rsidR="007E52DD" w:rsidTr="00477FDB">
        <w:trPr>
          <w:trHeight w:val="990"/>
          <w:jc w:val="center"/>
        </w:trPr>
        <w:tc>
          <w:tcPr>
            <w:tcW w:w="3132" w:type="dxa"/>
            <w:vMerge/>
          </w:tcPr>
          <w:p w:rsidR="007E52DD" w:rsidRDefault="007E52DD" w:rsidP="00477FDB">
            <w:pPr>
              <w:spacing w:line="360" w:lineRule="auto"/>
              <w:rPr>
                <w:rFonts w:ascii="宋体" w:hAnsi="宋体"/>
                <w:lang w:val="zh-CN"/>
              </w:rPr>
            </w:pPr>
          </w:p>
        </w:tc>
        <w:tc>
          <w:tcPr>
            <w:tcW w:w="2466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合同管理部部长</w:t>
            </w:r>
          </w:p>
        </w:tc>
        <w:tc>
          <w:tcPr>
            <w:tcW w:w="1038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审批</w:t>
            </w:r>
          </w:p>
        </w:tc>
        <w:tc>
          <w:tcPr>
            <w:tcW w:w="1804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</w:p>
        </w:tc>
      </w:tr>
      <w:tr w:rsidR="007E52DD" w:rsidTr="00477FDB">
        <w:trPr>
          <w:trHeight w:val="990"/>
          <w:jc w:val="center"/>
        </w:trPr>
        <w:tc>
          <w:tcPr>
            <w:tcW w:w="3132" w:type="dxa"/>
            <w:vMerge/>
          </w:tcPr>
          <w:p w:rsidR="007E52DD" w:rsidRDefault="007E52DD" w:rsidP="00477FDB">
            <w:pPr>
              <w:spacing w:line="360" w:lineRule="auto"/>
              <w:rPr>
                <w:rFonts w:ascii="宋体" w:hAnsi="宋体"/>
                <w:lang w:val="zh-CN"/>
              </w:rPr>
            </w:pPr>
          </w:p>
        </w:tc>
        <w:tc>
          <w:tcPr>
            <w:tcW w:w="2466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财务部部长</w:t>
            </w:r>
          </w:p>
        </w:tc>
        <w:tc>
          <w:tcPr>
            <w:tcW w:w="1038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审批</w:t>
            </w:r>
          </w:p>
        </w:tc>
        <w:tc>
          <w:tcPr>
            <w:tcW w:w="1804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</w:p>
        </w:tc>
      </w:tr>
      <w:tr w:rsidR="007E52DD" w:rsidTr="00477FDB">
        <w:trPr>
          <w:trHeight w:val="738"/>
          <w:jc w:val="center"/>
        </w:trPr>
        <w:tc>
          <w:tcPr>
            <w:tcW w:w="3132" w:type="dxa"/>
            <w:vMerge/>
          </w:tcPr>
          <w:p w:rsidR="007E52DD" w:rsidRDefault="007E52DD" w:rsidP="00477FDB">
            <w:pPr>
              <w:spacing w:line="360" w:lineRule="auto"/>
              <w:rPr>
                <w:rFonts w:ascii="宋体" w:hAnsi="宋体"/>
                <w:lang w:val="zh-CN"/>
              </w:rPr>
            </w:pPr>
          </w:p>
        </w:tc>
        <w:tc>
          <w:tcPr>
            <w:tcW w:w="2466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申请人</w:t>
            </w:r>
          </w:p>
        </w:tc>
        <w:tc>
          <w:tcPr>
            <w:tcW w:w="1038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通知</w:t>
            </w:r>
          </w:p>
        </w:tc>
        <w:tc>
          <w:tcPr>
            <w:tcW w:w="1804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</w:p>
        </w:tc>
      </w:tr>
    </w:tbl>
    <w:p w:rsidR="003F6A02" w:rsidRPr="00F402B4" w:rsidRDefault="003F6A02" w:rsidP="007E52DD">
      <w:pPr>
        <w:pStyle w:val="10"/>
        <w:ind w:left="840" w:firstLine="0"/>
        <w:rPr>
          <w:sz w:val="24"/>
          <w:szCs w:val="24"/>
        </w:rPr>
      </w:pPr>
    </w:p>
    <w:p w:rsidR="007B3756" w:rsidRDefault="003F6A02" w:rsidP="006377CF">
      <w:pPr>
        <w:pStyle w:val="10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7D2609">
        <w:rPr>
          <w:rFonts w:hint="eastAsia"/>
          <w:sz w:val="24"/>
          <w:szCs w:val="24"/>
        </w:rPr>
        <w:t>报表样式：</w:t>
      </w:r>
    </w:p>
    <w:p w:rsidR="00744EAE" w:rsidRDefault="00744EAE" w:rsidP="007B3756">
      <w:pPr>
        <w:pStyle w:val="afd"/>
      </w:pPr>
      <w:r>
        <w:rPr>
          <w:rFonts w:hint="eastAsia"/>
        </w:rPr>
        <w:t>如下图所示：增加请款类型</w:t>
      </w:r>
      <w:r w:rsidRPr="005E3140">
        <w:rPr>
          <w:rFonts w:hint="eastAsia"/>
        </w:rPr>
        <w:t>标签页填写下列四种类型的</w:t>
      </w:r>
      <w:r>
        <w:rPr>
          <w:rFonts w:hint="eastAsia"/>
        </w:rPr>
        <w:t>开票</w:t>
      </w:r>
      <w:r w:rsidRPr="005E3140">
        <w:rPr>
          <w:rFonts w:hint="eastAsia"/>
        </w:rPr>
        <w:t>金额：建安、设计、设备、其他；</w:t>
      </w:r>
      <w:r>
        <w:rPr>
          <w:rFonts w:hint="eastAsia"/>
        </w:rPr>
        <w:t>加入财务凭证号，财务部手填；增加不含税金额；含税金额；累计不含税金额（自动计算该笔合同的）；累计含税金额（自动计算该笔合同的）。</w:t>
      </w:r>
    </w:p>
    <w:p w:rsidR="00744EAE" w:rsidRPr="002E0E49" w:rsidRDefault="00744EAE" w:rsidP="007B3756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86400" cy="298640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5F" w:rsidRDefault="008E1625" w:rsidP="002B625F">
      <w:pPr>
        <w:pStyle w:val="4"/>
      </w:pPr>
      <w:bookmarkStart w:id="37" w:name="_Toc514148792"/>
      <w:r>
        <w:rPr>
          <w:rFonts w:hint="eastAsia"/>
        </w:rPr>
        <w:t>请款</w:t>
      </w:r>
      <w:r w:rsidR="004560C8">
        <w:rPr>
          <w:rFonts w:hint="eastAsia"/>
        </w:rPr>
        <w:t>记录</w:t>
      </w:r>
      <w:bookmarkEnd w:id="37"/>
    </w:p>
    <w:p w:rsidR="00056D61" w:rsidRDefault="00D01E96" w:rsidP="007B3756">
      <w:pPr>
        <w:pStyle w:val="a"/>
        <w:numPr>
          <w:ilvl w:val="0"/>
          <w:numId w:val="24"/>
        </w:numPr>
      </w:pPr>
      <w:r w:rsidRPr="007D2609">
        <w:rPr>
          <w:rFonts w:hint="eastAsia"/>
        </w:rPr>
        <w:t>功能说明：</w:t>
      </w:r>
    </w:p>
    <w:p w:rsidR="00D01E96" w:rsidRPr="00056D61" w:rsidRDefault="00CD1133" w:rsidP="007B3756">
      <w:pPr>
        <w:pStyle w:val="afd"/>
      </w:pPr>
      <w:r w:rsidRPr="003F0126">
        <w:rPr>
          <w:rFonts w:hint="eastAsia"/>
        </w:rPr>
        <w:t>当进项合同需要收款时，</w:t>
      </w:r>
      <w:r w:rsidR="00F631C2" w:rsidRPr="003F0126">
        <w:rPr>
          <w:rFonts w:hint="eastAsia"/>
        </w:rPr>
        <w:t>由合同请款部门</w:t>
      </w:r>
      <w:r w:rsidRPr="003F0126">
        <w:rPr>
          <w:rFonts w:hint="eastAsia"/>
        </w:rPr>
        <w:t>发起请款，相关</w:t>
      </w:r>
      <w:r w:rsidR="00B059B9" w:rsidRPr="003F0126">
        <w:rPr>
          <w:rFonts w:hint="eastAsia"/>
        </w:rPr>
        <w:t>支持性</w:t>
      </w:r>
      <w:r w:rsidRPr="003F0126">
        <w:rPr>
          <w:rFonts w:hint="eastAsia"/>
        </w:rPr>
        <w:t>资料以附件形式上传。</w:t>
      </w:r>
      <w:r w:rsidR="00B059B9" w:rsidRPr="003F0126">
        <w:rPr>
          <w:rFonts w:hint="eastAsia"/>
        </w:rPr>
        <w:t>业务新增时可选择合同编号，选择合同后相关合同信息自动带入本单据，填写请款信息及凭证号后可选择内部确认流程或直接生效，生效后请款金额信息自动汇总至合同台账。</w:t>
      </w:r>
    </w:p>
    <w:p w:rsidR="007E52DD" w:rsidRDefault="00D01E96" w:rsidP="007B3756">
      <w:pPr>
        <w:pStyle w:val="a"/>
        <w:numPr>
          <w:ilvl w:val="0"/>
          <w:numId w:val="24"/>
        </w:numPr>
      </w:pPr>
      <w:r w:rsidRPr="007D2609">
        <w:rPr>
          <w:rFonts w:hint="eastAsia"/>
        </w:rPr>
        <w:t>流程说明：</w:t>
      </w:r>
    </w:p>
    <w:p w:rsidR="007E52DD" w:rsidRDefault="007B3756" w:rsidP="007E52DD">
      <w:pPr>
        <w:pStyle w:val="10"/>
        <w:spacing w:line="360" w:lineRule="auto"/>
        <w:ind w:left="840" w:firstLine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1</w:t>
      </w:r>
      <w:r>
        <w:rPr>
          <w:rFonts w:hint="eastAsia"/>
          <w:color w:val="FF0000"/>
          <w:sz w:val="24"/>
          <w:szCs w:val="24"/>
        </w:rPr>
        <w:t>、</w:t>
      </w:r>
      <w:r w:rsidR="007E52DD">
        <w:rPr>
          <w:rFonts w:hint="eastAsia"/>
          <w:color w:val="FF0000"/>
          <w:sz w:val="24"/>
          <w:szCs w:val="24"/>
        </w:rPr>
        <w:t>EPC</w:t>
      </w:r>
      <w:r w:rsidR="007E52DD">
        <w:rPr>
          <w:rFonts w:hint="eastAsia"/>
          <w:color w:val="FF0000"/>
          <w:sz w:val="24"/>
          <w:szCs w:val="24"/>
        </w:rPr>
        <w:t>合同（项目部申请）</w:t>
      </w:r>
      <w:r>
        <w:rPr>
          <w:rFonts w:hint="eastAsia"/>
          <w:color w:val="FF0000"/>
          <w:sz w:val="24"/>
          <w:szCs w:val="24"/>
        </w:rPr>
        <w:t>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132"/>
        <w:gridCol w:w="2466"/>
        <w:gridCol w:w="1038"/>
        <w:gridCol w:w="1804"/>
      </w:tblGrid>
      <w:tr w:rsidR="007E52DD" w:rsidTr="00477FDB">
        <w:trPr>
          <w:trHeight w:val="640"/>
          <w:jc w:val="center"/>
        </w:trPr>
        <w:tc>
          <w:tcPr>
            <w:tcW w:w="3132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流程图</w:t>
            </w:r>
          </w:p>
        </w:tc>
        <w:tc>
          <w:tcPr>
            <w:tcW w:w="2466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角色/人员</w:t>
            </w:r>
          </w:p>
        </w:tc>
        <w:tc>
          <w:tcPr>
            <w:tcW w:w="1038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节点</w:t>
            </w:r>
          </w:p>
          <w:p w:rsidR="007E52DD" w:rsidRDefault="007E52DD" w:rsidP="00477FDB">
            <w:pPr>
              <w:spacing w:line="360" w:lineRule="auto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权限</w:t>
            </w:r>
          </w:p>
        </w:tc>
        <w:tc>
          <w:tcPr>
            <w:tcW w:w="1804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备注（条件规则等）</w:t>
            </w:r>
          </w:p>
        </w:tc>
      </w:tr>
      <w:tr w:rsidR="007E52DD" w:rsidTr="00477FDB">
        <w:trPr>
          <w:trHeight w:val="994"/>
          <w:jc w:val="center"/>
        </w:trPr>
        <w:tc>
          <w:tcPr>
            <w:tcW w:w="3132" w:type="dxa"/>
            <w:vMerge w:val="restart"/>
          </w:tcPr>
          <w:p w:rsidR="007E52DD" w:rsidRDefault="003E026C" w:rsidP="00477FD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  <w:noProof/>
              </w:rPr>
              <w:pict>
                <v:shape id="Text Box 323" o:spid="_x0000_s1041" type="#_x0000_t202" style="position:absolute;left:0;text-align:left;margin-left:17.9pt;margin-top:203.9pt;width:108pt;height:23.4pt;z-index:2516756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">
                  <v:textbox>
                    <w:txbxContent>
                      <w:p w:rsidR="007B3756" w:rsidRDefault="007B3756" w:rsidP="007E52D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结束</w:t>
                        </w:r>
                      </w:p>
                      <w:p w:rsidR="007B3756" w:rsidRDefault="007B3756" w:rsidP="007E52DD">
                        <w:pPr>
                          <w:jc w:val="center"/>
                        </w:pPr>
                      </w:p>
                      <w:p w:rsidR="007B3756" w:rsidRDefault="007B3756" w:rsidP="007E52DD">
                        <w:pPr>
                          <w:jc w:val="center"/>
                        </w:pP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322" o:spid="_x0000_s1040" style="position:absolute;left:0;text-align:left;z-index:251674624;visibility:visible;mso-position-horizontal-relative:text;mso-position-vertical-relative:text" from="71.9pt,180.5pt" to="71.95pt,20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316" o:spid="_x0000_s1036" type="#_x0000_t202" style="position:absolute;left:0;text-align:left;margin-left:18pt;margin-top:157.25pt;width:107.9pt;height:23.25pt;z-index:2516705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">
                  <v:textbox>
                    <w:txbxContent>
                      <w:p w:rsidR="007B3756" w:rsidRDefault="007B3756" w:rsidP="007E52D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财务部、合同管理部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315" o:spid="_x0000_s1035" style="position:absolute;left:0;text-align:left;z-index:251669504;visibility:visible;mso-position-horizontal-relative:text;mso-position-vertical-relative:text" from="1in,133.7pt" to="72.1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line id="Line 313" o:spid="_x0000_s1033" style="position:absolute;left:0;text-align:left;z-index:251667456;visibility:visible;mso-position-horizontal-relative:text;mso-position-vertical-relative:text" from="1in,40.1pt" to="72.05pt,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line id="Line 314" o:spid="_x0000_s1034" style="position:absolute;left:0;text-align:left;z-index:251668480;visibility:visible;mso-position-horizontal-relative:text;mso-position-vertical-relative:text" from="72.1pt,87.7pt" to="72.15pt,1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317" o:spid="_x0000_s1037" type="#_x0000_t202" style="position:absolute;left:0;text-align:left;margin-left:18.1pt;margin-top:111.1pt;width:108pt;height:23.4pt;z-index:25167155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">
                  <v:textbox>
                    <w:txbxContent>
                      <w:p w:rsidR="007B3756" w:rsidRDefault="007B3756" w:rsidP="007E52D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分管领导</w:t>
                        </w:r>
                      </w:p>
                      <w:p w:rsidR="007B3756" w:rsidRDefault="007B3756" w:rsidP="007E52DD">
                        <w:pPr>
                          <w:jc w:val="center"/>
                        </w:pPr>
                      </w:p>
                      <w:p w:rsidR="007B3756" w:rsidRDefault="007B3756" w:rsidP="007E52DD">
                        <w:pPr>
                          <w:jc w:val="center"/>
                        </w:pP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shape id="Text Box 318" o:spid="_x0000_s1038" type="#_x0000_t202" style="position:absolute;left:0;text-align:left;margin-left:18.1pt;margin-top:15.5pt;width:107.9pt;height:23.25pt;z-index:2516725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">
                  <v:textbox>
                    <w:txbxContent>
                      <w:p w:rsidR="007B3756" w:rsidRDefault="007B3756" w:rsidP="007E52D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申请人</w:t>
                        </w:r>
                      </w:p>
                      <w:p w:rsidR="007B3756" w:rsidRPr="00796FE1" w:rsidRDefault="007B3756" w:rsidP="007E52DD"/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shape id="Text Box 319" o:spid="_x0000_s1039" type="#_x0000_t202" style="position:absolute;left:0;text-align:left;margin-left:18.1pt;margin-top:62.3pt;width:107.9pt;height:23.25pt;z-index:2516736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">
                  <v:textbox>
                    <w:txbxContent>
                      <w:p w:rsidR="007B3756" w:rsidRDefault="007B3756" w:rsidP="007E52D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部门负责人</w:t>
                        </w:r>
                      </w:p>
                      <w:p w:rsidR="007B3756" w:rsidRDefault="007B3756" w:rsidP="007E52DD"/>
                    </w:txbxContent>
                  </v:textbox>
                </v:shape>
              </w:pict>
            </w:r>
          </w:p>
        </w:tc>
        <w:tc>
          <w:tcPr>
            <w:tcW w:w="2466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项目经理</w:t>
            </w:r>
          </w:p>
        </w:tc>
        <w:tc>
          <w:tcPr>
            <w:tcW w:w="1038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</w:rPr>
            </w:pPr>
          </w:p>
        </w:tc>
        <w:tc>
          <w:tcPr>
            <w:tcW w:w="1804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</w:p>
        </w:tc>
      </w:tr>
      <w:tr w:rsidR="007E52DD" w:rsidTr="00477FDB">
        <w:trPr>
          <w:trHeight w:val="990"/>
          <w:jc w:val="center"/>
        </w:trPr>
        <w:tc>
          <w:tcPr>
            <w:tcW w:w="3132" w:type="dxa"/>
            <w:vMerge/>
          </w:tcPr>
          <w:p w:rsidR="007E52DD" w:rsidRDefault="007E52DD" w:rsidP="00477FDB">
            <w:pPr>
              <w:spacing w:line="360" w:lineRule="auto"/>
              <w:rPr>
                <w:rFonts w:ascii="宋体" w:hAnsi="宋体"/>
                <w:lang w:val="zh-CN"/>
              </w:rPr>
            </w:pPr>
          </w:p>
        </w:tc>
        <w:tc>
          <w:tcPr>
            <w:tcW w:w="2466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项目管理部部长</w:t>
            </w:r>
          </w:p>
        </w:tc>
        <w:tc>
          <w:tcPr>
            <w:tcW w:w="1038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</w:rPr>
            </w:pPr>
          </w:p>
        </w:tc>
        <w:tc>
          <w:tcPr>
            <w:tcW w:w="1804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</w:p>
        </w:tc>
      </w:tr>
      <w:tr w:rsidR="007E52DD" w:rsidTr="00477FDB">
        <w:trPr>
          <w:trHeight w:val="990"/>
          <w:jc w:val="center"/>
        </w:trPr>
        <w:tc>
          <w:tcPr>
            <w:tcW w:w="3132" w:type="dxa"/>
            <w:vMerge/>
          </w:tcPr>
          <w:p w:rsidR="007E52DD" w:rsidRDefault="007E52DD" w:rsidP="00477FDB">
            <w:pPr>
              <w:spacing w:line="360" w:lineRule="auto"/>
              <w:rPr>
                <w:rFonts w:ascii="宋体" w:hAnsi="宋体"/>
                <w:lang w:val="zh-CN"/>
              </w:rPr>
            </w:pPr>
          </w:p>
        </w:tc>
        <w:tc>
          <w:tcPr>
            <w:tcW w:w="2466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分管领导</w:t>
            </w:r>
          </w:p>
        </w:tc>
        <w:tc>
          <w:tcPr>
            <w:tcW w:w="1038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</w:rPr>
            </w:pPr>
          </w:p>
        </w:tc>
        <w:tc>
          <w:tcPr>
            <w:tcW w:w="1804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</w:p>
        </w:tc>
      </w:tr>
      <w:tr w:rsidR="007E52DD" w:rsidTr="00477FDB">
        <w:trPr>
          <w:trHeight w:val="990"/>
          <w:jc w:val="center"/>
        </w:trPr>
        <w:tc>
          <w:tcPr>
            <w:tcW w:w="3132" w:type="dxa"/>
            <w:vMerge/>
          </w:tcPr>
          <w:p w:rsidR="007E52DD" w:rsidRDefault="007E52DD" w:rsidP="00477FDB">
            <w:pPr>
              <w:spacing w:line="360" w:lineRule="auto"/>
              <w:rPr>
                <w:rFonts w:ascii="宋体" w:hAnsi="宋体"/>
                <w:lang w:val="zh-CN"/>
              </w:rPr>
            </w:pPr>
          </w:p>
        </w:tc>
        <w:tc>
          <w:tcPr>
            <w:tcW w:w="2466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财务部、合同管理部</w:t>
            </w:r>
          </w:p>
        </w:tc>
        <w:tc>
          <w:tcPr>
            <w:tcW w:w="1038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通知</w:t>
            </w:r>
          </w:p>
        </w:tc>
        <w:tc>
          <w:tcPr>
            <w:tcW w:w="1804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</w:p>
        </w:tc>
      </w:tr>
      <w:tr w:rsidR="007E52DD" w:rsidTr="00477FDB">
        <w:trPr>
          <w:trHeight w:val="738"/>
          <w:jc w:val="center"/>
        </w:trPr>
        <w:tc>
          <w:tcPr>
            <w:tcW w:w="3132" w:type="dxa"/>
            <w:vMerge/>
          </w:tcPr>
          <w:p w:rsidR="007E52DD" w:rsidRDefault="007E52DD" w:rsidP="00477FDB">
            <w:pPr>
              <w:spacing w:line="360" w:lineRule="auto"/>
              <w:rPr>
                <w:rFonts w:ascii="宋体" w:hAnsi="宋体"/>
                <w:lang w:val="zh-CN"/>
              </w:rPr>
            </w:pPr>
          </w:p>
        </w:tc>
        <w:tc>
          <w:tcPr>
            <w:tcW w:w="2466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申请人</w:t>
            </w:r>
          </w:p>
        </w:tc>
        <w:tc>
          <w:tcPr>
            <w:tcW w:w="1038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</w:rPr>
            </w:pPr>
          </w:p>
        </w:tc>
        <w:tc>
          <w:tcPr>
            <w:tcW w:w="1804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</w:p>
        </w:tc>
      </w:tr>
    </w:tbl>
    <w:p w:rsidR="007B3756" w:rsidRDefault="007B3756" w:rsidP="007B3756">
      <w:pPr>
        <w:pStyle w:val="10"/>
        <w:spacing w:line="360" w:lineRule="auto"/>
        <w:rPr>
          <w:color w:val="FF0000"/>
          <w:sz w:val="24"/>
          <w:szCs w:val="24"/>
        </w:rPr>
      </w:pPr>
    </w:p>
    <w:p w:rsidR="007E52DD" w:rsidRDefault="007B3756" w:rsidP="007B3756">
      <w:pPr>
        <w:pStyle w:val="10"/>
        <w:spacing w:line="360" w:lineRule="auto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2</w:t>
      </w:r>
      <w:r>
        <w:rPr>
          <w:rFonts w:hint="eastAsia"/>
          <w:color w:val="FF0000"/>
          <w:sz w:val="24"/>
          <w:szCs w:val="24"/>
        </w:rPr>
        <w:t>、</w:t>
      </w:r>
      <w:r w:rsidR="007E52DD">
        <w:rPr>
          <w:rFonts w:hint="eastAsia"/>
          <w:color w:val="FF0000"/>
          <w:sz w:val="24"/>
          <w:szCs w:val="24"/>
        </w:rPr>
        <w:t>运营合同（渗滤液、飞灰）</w:t>
      </w:r>
      <w:r>
        <w:rPr>
          <w:rFonts w:hint="eastAsia"/>
          <w:color w:val="FF0000"/>
          <w:sz w:val="24"/>
          <w:szCs w:val="24"/>
        </w:rPr>
        <w:t>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132"/>
        <w:gridCol w:w="2466"/>
        <w:gridCol w:w="1038"/>
        <w:gridCol w:w="1804"/>
      </w:tblGrid>
      <w:tr w:rsidR="007E52DD" w:rsidTr="00477FDB">
        <w:trPr>
          <w:trHeight w:val="640"/>
          <w:jc w:val="center"/>
        </w:trPr>
        <w:tc>
          <w:tcPr>
            <w:tcW w:w="3132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流程图</w:t>
            </w:r>
          </w:p>
        </w:tc>
        <w:tc>
          <w:tcPr>
            <w:tcW w:w="2466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角色/人员</w:t>
            </w:r>
          </w:p>
        </w:tc>
        <w:tc>
          <w:tcPr>
            <w:tcW w:w="1038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节点</w:t>
            </w:r>
          </w:p>
          <w:p w:rsidR="007E52DD" w:rsidRDefault="007E52DD" w:rsidP="00477FDB">
            <w:pPr>
              <w:spacing w:line="360" w:lineRule="auto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权限</w:t>
            </w:r>
          </w:p>
        </w:tc>
        <w:tc>
          <w:tcPr>
            <w:tcW w:w="1804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备注（条件规则等）</w:t>
            </w:r>
          </w:p>
        </w:tc>
      </w:tr>
      <w:tr w:rsidR="007E52DD" w:rsidTr="00477FDB">
        <w:trPr>
          <w:trHeight w:val="994"/>
          <w:jc w:val="center"/>
        </w:trPr>
        <w:tc>
          <w:tcPr>
            <w:tcW w:w="3132" w:type="dxa"/>
            <w:vMerge w:val="restart"/>
          </w:tcPr>
          <w:p w:rsidR="007E52DD" w:rsidRDefault="003E026C" w:rsidP="00477FD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  <w:noProof/>
              </w:rPr>
              <w:pict>
                <v:shape id="Text Box 332" o:spid="_x0000_s1050" type="#_x0000_t202" style="position:absolute;left:0;text-align:left;margin-left:17.9pt;margin-top:203.9pt;width:108pt;height:23.4pt;z-index:2516848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">
                  <v:textbox>
                    <w:txbxContent>
                      <w:p w:rsidR="007B3756" w:rsidRDefault="007B3756" w:rsidP="007E52D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结束</w:t>
                        </w:r>
                      </w:p>
                      <w:p w:rsidR="007B3756" w:rsidRDefault="007B3756" w:rsidP="007E52DD">
                        <w:pPr>
                          <w:jc w:val="center"/>
                        </w:pPr>
                      </w:p>
                      <w:p w:rsidR="007B3756" w:rsidRDefault="007B3756" w:rsidP="007E52DD">
                        <w:pPr>
                          <w:jc w:val="center"/>
                        </w:pP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331" o:spid="_x0000_s1049" style="position:absolute;left:0;text-align:left;z-index:251683840;visibility:visible;mso-position-horizontal-relative:text;mso-position-vertical-relative:text" from="71.9pt,180.5pt" to="71.95pt,20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327" o:spid="_x0000_s1045" type="#_x0000_t202" style="position:absolute;left:0;text-align:left;margin-left:18pt;margin-top:157.25pt;width:107.9pt;height:23.25pt;z-index:2516797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">
                  <v:textbox>
                    <w:txbxContent>
                      <w:p w:rsidR="007B3756" w:rsidRDefault="007B3756" w:rsidP="007E52D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财务部、合同管理部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326" o:spid="_x0000_s1044" style="position:absolute;left:0;text-align:left;z-index:251678720;visibility:visible;mso-position-horizontal-relative:text;mso-position-vertical-relative:text" from="1in,133.7pt" to="72.1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line id="Line 324" o:spid="_x0000_s1042" style="position:absolute;left:0;text-align:left;z-index:251676672;visibility:visible;mso-position-horizontal-relative:text;mso-position-vertical-relative:text" from="1in,40.1pt" to="72.05pt,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line id="Line 325" o:spid="_x0000_s1043" style="position:absolute;left:0;text-align:left;z-index:251677696;visibility:visible;mso-position-horizontal-relative:text;mso-position-vertical-relative:text" from="72.1pt,87.7pt" to="72.15pt,1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328" o:spid="_x0000_s1046" type="#_x0000_t202" style="position:absolute;left:0;text-align:left;margin-left:18.1pt;margin-top:111.1pt;width:108pt;height:23.4pt;z-index:2516807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">
                  <v:textbox>
                    <w:txbxContent>
                      <w:p w:rsidR="007B3756" w:rsidRDefault="007B3756" w:rsidP="007E52D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分管领导</w:t>
                        </w:r>
                      </w:p>
                      <w:p w:rsidR="007B3756" w:rsidRDefault="007B3756" w:rsidP="007E52DD">
                        <w:pPr>
                          <w:jc w:val="center"/>
                        </w:pPr>
                      </w:p>
                      <w:p w:rsidR="007B3756" w:rsidRDefault="007B3756" w:rsidP="007E52DD">
                        <w:pPr>
                          <w:jc w:val="center"/>
                        </w:pP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shape id="Text Box 329" o:spid="_x0000_s1047" type="#_x0000_t202" style="position:absolute;left:0;text-align:left;margin-left:18.1pt;margin-top:15.5pt;width:107.9pt;height:23.25pt;z-index:2516817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">
                  <v:textbox>
                    <w:txbxContent>
                      <w:p w:rsidR="007B3756" w:rsidRDefault="007B3756" w:rsidP="007E52D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申请人</w:t>
                        </w:r>
                      </w:p>
                      <w:p w:rsidR="007B3756" w:rsidRPr="00796FE1" w:rsidRDefault="007B3756" w:rsidP="007E52DD"/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shape id="Text Box 330" o:spid="_x0000_s1048" type="#_x0000_t202" style="position:absolute;left:0;text-align:left;margin-left:18.1pt;margin-top:62.3pt;width:107.9pt;height:23.25pt;z-index:2516828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">
                  <v:textbox>
                    <w:txbxContent>
                      <w:p w:rsidR="007B3756" w:rsidRDefault="007B3756" w:rsidP="007E52D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部门负责人</w:t>
                        </w:r>
                      </w:p>
                      <w:p w:rsidR="007B3756" w:rsidRDefault="007B3756" w:rsidP="007E52DD"/>
                    </w:txbxContent>
                  </v:textbox>
                </v:shape>
              </w:pict>
            </w:r>
          </w:p>
        </w:tc>
        <w:tc>
          <w:tcPr>
            <w:tcW w:w="2466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运行站站长</w:t>
            </w:r>
          </w:p>
        </w:tc>
        <w:tc>
          <w:tcPr>
            <w:tcW w:w="1038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</w:rPr>
            </w:pPr>
          </w:p>
        </w:tc>
        <w:tc>
          <w:tcPr>
            <w:tcW w:w="1804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</w:p>
        </w:tc>
      </w:tr>
      <w:tr w:rsidR="007E52DD" w:rsidTr="00477FDB">
        <w:trPr>
          <w:trHeight w:val="990"/>
          <w:jc w:val="center"/>
        </w:trPr>
        <w:tc>
          <w:tcPr>
            <w:tcW w:w="3132" w:type="dxa"/>
            <w:vMerge/>
          </w:tcPr>
          <w:p w:rsidR="007E52DD" w:rsidRDefault="007E52DD" w:rsidP="00477FDB">
            <w:pPr>
              <w:spacing w:line="360" w:lineRule="auto"/>
              <w:rPr>
                <w:rFonts w:ascii="宋体" w:hAnsi="宋体"/>
                <w:lang w:val="zh-CN"/>
              </w:rPr>
            </w:pPr>
          </w:p>
        </w:tc>
        <w:tc>
          <w:tcPr>
            <w:tcW w:w="2466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运行部部长</w:t>
            </w:r>
          </w:p>
        </w:tc>
        <w:tc>
          <w:tcPr>
            <w:tcW w:w="1038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</w:rPr>
            </w:pPr>
          </w:p>
        </w:tc>
        <w:tc>
          <w:tcPr>
            <w:tcW w:w="1804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</w:p>
        </w:tc>
      </w:tr>
      <w:tr w:rsidR="007E52DD" w:rsidTr="00477FDB">
        <w:trPr>
          <w:trHeight w:val="990"/>
          <w:jc w:val="center"/>
        </w:trPr>
        <w:tc>
          <w:tcPr>
            <w:tcW w:w="3132" w:type="dxa"/>
            <w:vMerge/>
          </w:tcPr>
          <w:p w:rsidR="007E52DD" w:rsidRDefault="007E52DD" w:rsidP="00477FDB">
            <w:pPr>
              <w:spacing w:line="360" w:lineRule="auto"/>
              <w:rPr>
                <w:rFonts w:ascii="宋体" w:hAnsi="宋体"/>
                <w:lang w:val="zh-CN"/>
              </w:rPr>
            </w:pPr>
          </w:p>
        </w:tc>
        <w:tc>
          <w:tcPr>
            <w:tcW w:w="2466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分管领导</w:t>
            </w:r>
          </w:p>
        </w:tc>
        <w:tc>
          <w:tcPr>
            <w:tcW w:w="1038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</w:rPr>
            </w:pPr>
          </w:p>
        </w:tc>
        <w:tc>
          <w:tcPr>
            <w:tcW w:w="1804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</w:p>
        </w:tc>
      </w:tr>
      <w:tr w:rsidR="007E52DD" w:rsidTr="00477FDB">
        <w:trPr>
          <w:trHeight w:val="990"/>
          <w:jc w:val="center"/>
        </w:trPr>
        <w:tc>
          <w:tcPr>
            <w:tcW w:w="3132" w:type="dxa"/>
            <w:vMerge/>
          </w:tcPr>
          <w:p w:rsidR="007E52DD" w:rsidRDefault="007E52DD" w:rsidP="00477FDB">
            <w:pPr>
              <w:spacing w:line="360" w:lineRule="auto"/>
              <w:rPr>
                <w:rFonts w:ascii="宋体" w:hAnsi="宋体"/>
                <w:lang w:val="zh-CN"/>
              </w:rPr>
            </w:pPr>
          </w:p>
        </w:tc>
        <w:tc>
          <w:tcPr>
            <w:tcW w:w="2466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财务部、合同管理部</w:t>
            </w:r>
          </w:p>
        </w:tc>
        <w:tc>
          <w:tcPr>
            <w:tcW w:w="1038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通知</w:t>
            </w:r>
          </w:p>
        </w:tc>
        <w:tc>
          <w:tcPr>
            <w:tcW w:w="1804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</w:p>
        </w:tc>
      </w:tr>
      <w:tr w:rsidR="007E52DD" w:rsidTr="00477FDB">
        <w:trPr>
          <w:trHeight w:val="738"/>
          <w:jc w:val="center"/>
        </w:trPr>
        <w:tc>
          <w:tcPr>
            <w:tcW w:w="3132" w:type="dxa"/>
            <w:vMerge/>
          </w:tcPr>
          <w:p w:rsidR="007E52DD" w:rsidRDefault="007E52DD" w:rsidP="00477FDB">
            <w:pPr>
              <w:spacing w:line="360" w:lineRule="auto"/>
              <w:rPr>
                <w:rFonts w:ascii="宋体" w:hAnsi="宋体"/>
                <w:lang w:val="zh-CN"/>
              </w:rPr>
            </w:pPr>
          </w:p>
        </w:tc>
        <w:tc>
          <w:tcPr>
            <w:tcW w:w="2466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申请人</w:t>
            </w:r>
          </w:p>
        </w:tc>
        <w:tc>
          <w:tcPr>
            <w:tcW w:w="1038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</w:rPr>
            </w:pPr>
          </w:p>
        </w:tc>
        <w:tc>
          <w:tcPr>
            <w:tcW w:w="1804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</w:p>
        </w:tc>
      </w:tr>
    </w:tbl>
    <w:p w:rsidR="007B3756" w:rsidRDefault="007B3756" w:rsidP="007E52DD">
      <w:pPr>
        <w:pStyle w:val="10"/>
        <w:spacing w:line="360" w:lineRule="auto"/>
        <w:ind w:left="840" w:firstLine="0"/>
        <w:rPr>
          <w:sz w:val="24"/>
          <w:szCs w:val="24"/>
        </w:rPr>
      </w:pPr>
    </w:p>
    <w:p w:rsidR="007B3756" w:rsidRDefault="007B3756" w:rsidP="007E52DD">
      <w:pPr>
        <w:pStyle w:val="10"/>
        <w:spacing w:line="360" w:lineRule="auto"/>
        <w:ind w:left="840" w:firstLine="0"/>
        <w:rPr>
          <w:sz w:val="24"/>
          <w:szCs w:val="24"/>
        </w:rPr>
      </w:pPr>
    </w:p>
    <w:p w:rsidR="007E52DD" w:rsidRDefault="007B3756" w:rsidP="007E52DD">
      <w:pPr>
        <w:pStyle w:val="10"/>
        <w:spacing w:line="360" w:lineRule="auto"/>
        <w:ind w:left="840" w:firstLine="0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 w:rsidR="007E52DD" w:rsidRPr="007F5C04">
        <w:rPr>
          <w:rFonts w:hint="eastAsia"/>
          <w:sz w:val="24"/>
          <w:szCs w:val="24"/>
        </w:rPr>
        <w:t>膜系统销售合同</w:t>
      </w:r>
      <w:r>
        <w:rPr>
          <w:rFonts w:hint="eastAsia"/>
          <w:sz w:val="24"/>
          <w:szCs w:val="24"/>
        </w:rPr>
        <w:t>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132"/>
        <w:gridCol w:w="2466"/>
        <w:gridCol w:w="1038"/>
        <w:gridCol w:w="1804"/>
      </w:tblGrid>
      <w:tr w:rsidR="007E52DD" w:rsidTr="00477FDB">
        <w:trPr>
          <w:trHeight w:val="640"/>
          <w:jc w:val="center"/>
        </w:trPr>
        <w:tc>
          <w:tcPr>
            <w:tcW w:w="3132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流程图</w:t>
            </w:r>
          </w:p>
        </w:tc>
        <w:tc>
          <w:tcPr>
            <w:tcW w:w="2466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角色/人员</w:t>
            </w:r>
          </w:p>
        </w:tc>
        <w:tc>
          <w:tcPr>
            <w:tcW w:w="1038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节点</w:t>
            </w:r>
          </w:p>
          <w:p w:rsidR="007E52DD" w:rsidRDefault="007E52DD" w:rsidP="00477FDB">
            <w:pPr>
              <w:spacing w:line="360" w:lineRule="auto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权限</w:t>
            </w:r>
          </w:p>
        </w:tc>
        <w:tc>
          <w:tcPr>
            <w:tcW w:w="1804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备注（条件规则等）</w:t>
            </w:r>
          </w:p>
        </w:tc>
      </w:tr>
      <w:tr w:rsidR="007E52DD" w:rsidTr="00477FDB">
        <w:trPr>
          <w:trHeight w:val="994"/>
          <w:jc w:val="center"/>
        </w:trPr>
        <w:tc>
          <w:tcPr>
            <w:tcW w:w="3132" w:type="dxa"/>
            <w:vMerge w:val="restart"/>
          </w:tcPr>
          <w:p w:rsidR="007E52DD" w:rsidRDefault="003E026C" w:rsidP="00477FD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  <w:noProof/>
              </w:rPr>
              <w:pict>
                <v:shape id="Text Box 341" o:spid="_x0000_s1059" type="#_x0000_t202" style="position:absolute;left:0;text-align:left;margin-left:17.9pt;margin-top:203.9pt;width:108pt;height:23.4pt;z-index:2516940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">
                  <v:textbox>
                    <w:txbxContent>
                      <w:p w:rsidR="007B3756" w:rsidRDefault="007B3756" w:rsidP="007E52D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结束</w:t>
                        </w:r>
                      </w:p>
                      <w:p w:rsidR="007B3756" w:rsidRDefault="007B3756" w:rsidP="007E52DD">
                        <w:pPr>
                          <w:jc w:val="center"/>
                        </w:pPr>
                      </w:p>
                      <w:p w:rsidR="007B3756" w:rsidRDefault="007B3756" w:rsidP="007E52DD">
                        <w:pPr>
                          <w:jc w:val="center"/>
                        </w:pP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340" o:spid="_x0000_s1058" style="position:absolute;left:0;text-align:left;z-index:251693056;visibility:visible;mso-position-horizontal-relative:text;mso-position-vertical-relative:text" from="71.9pt,180.5pt" to="71.95pt,20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336" o:spid="_x0000_s1054" type="#_x0000_t202" style="position:absolute;left:0;text-align:left;margin-left:18pt;margin-top:157.25pt;width:107.9pt;height:23.25pt;z-index:2516889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">
                  <v:textbox>
                    <w:txbxContent>
                      <w:p w:rsidR="007B3756" w:rsidRDefault="007B3756" w:rsidP="007E52D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财务部、合同管理部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335" o:spid="_x0000_s1053" style="position:absolute;left:0;text-align:left;z-index:251687936;visibility:visible;mso-position-horizontal-relative:text;mso-position-vertical-relative:text" from="1in,133.7pt" to="72.1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line id="Line 333" o:spid="_x0000_s1051" style="position:absolute;left:0;text-align:left;z-index:251685888;visibility:visible;mso-position-horizontal-relative:text;mso-position-vertical-relative:text" from="1in,40.1pt" to="72.05pt,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line id="Line 334" o:spid="_x0000_s1052" style="position:absolute;left:0;text-align:left;z-index:251686912;visibility:visible;mso-position-horizontal-relative:text;mso-position-vertical-relative:text" from="72.1pt,87.7pt" to="72.15pt,1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337" o:spid="_x0000_s1055" type="#_x0000_t202" style="position:absolute;left:0;text-align:left;margin-left:18.1pt;margin-top:111.1pt;width:108pt;height:23.4pt;z-index:2516899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">
                  <v:textbox>
                    <w:txbxContent>
                      <w:p w:rsidR="007B3756" w:rsidRDefault="007B3756" w:rsidP="007E52D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分管领导</w:t>
                        </w:r>
                      </w:p>
                      <w:p w:rsidR="007B3756" w:rsidRDefault="007B3756" w:rsidP="007E52DD">
                        <w:pPr>
                          <w:jc w:val="center"/>
                        </w:pPr>
                      </w:p>
                      <w:p w:rsidR="007B3756" w:rsidRDefault="007B3756" w:rsidP="007E52DD">
                        <w:pPr>
                          <w:jc w:val="center"/>
                        </w:pP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shape id="Text Box 338" o:spid="_x0000_s1056" type="#_x0000_t202" style="position:absolute;left:0;text-align:left;margin-left:18.1pt;margin-top:15.5pt;width:107.9pt;height:23.25pt;z-index:2516910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">
                  <v:textbox>
                    <w:txbxContent>
                      <w:p w:rsidR="007B3756" w:rsidRDefault="007B3756" w:rsidP="007E52D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申请人</w:t>
                        </w:r>
                      </w:p>
                      <w:p w:rsidR="007B3756" w:rsidRPr="00796FE1" w:rsidRDefault="007B3756" w:rsidP="007E52DD"/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shape id="Text Box 339" o:spid="_x0000_s1057" type="#_x0000_t202" style="position:absolute;left:0;text-align:left;margin-left:18.1pt;margin-top:62.3pt;width:107.9pt;height:23.25pt;z-index:2516920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">
                  <v:textbox>
                    <w:txbxContent>
                      <w:p w:rsidR="007B3756" w:rsidRDefault="007B3756" w:rsidP="007E52D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部门负责人</w:t>
                        </w:r>
                      </w:p>
                      <w:p w:rsidR="007B3756" w:rsidRDefault="007B3756" w:rsidP="007E52DD"/>
                    </w:txbxContent>
                  </v:textbox>
                </v:shape>
              </w:pict>
            </w:r>
          </w:p>
        </w:tc>
        <w:tc>
          <w:tcPr>
            <w:tcW w:w="2466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市场开发部经办人</w:t>
            </w:r>
          </w:p>
        </w:tc>
        <w:tc>
          <w:tcPr>
            <w:tcW w:w="1038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</w:rPr>
            </w:pPr>
          </w:p>
        </w:tc>
        <w:tc>
          <w:tcPr>
            <w:tcW w:w="1804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</w:p>
        </w:tc>
      </w:tr>
      <w:tr w:rsidR="007E52DD" w:rsidTr="00477FDB">
        <w:trPr>
          <w:trHeight w:val="990"/>
          <w:jc w:val="center"/>
        </w:trPr>
        <w:tc>
          <w:tcPr>
            <w:tcW w:w="3132" w:type="dxa"/>
            <w:vMerge/>
          </w:tcPr>
          <w:p w:rsidR="007E52DD" w:rsidRDefault="007E52DD" w:rsidP="00477FDB">
            <w:pPr>
              <w:spacing w:line="360" w:lineRule="auto"/>
              <w:rPr>
                <w:rFonts w:ascii="宋体" w:hAnsi="宋体"/>
                <w:lang w:val="zh-CN"/>
              </w:rPr>
            </w:pPr>
          </w:p>
        </w:tc>
        <w:tc>
          <w:tcPr>
            <w:tcW w:w="2466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市场开发部部长</w:t>
            </w:r>
          </w:p>
        </w:tc>
        <w:tc>
          <w:tcPr>
            <w:tcW w:w="1038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</w:rPr>
            </w:pPr>
          </w:p>
        </w:tc>
        <w:tc>
          <w:tcPr>
            <w:tcW w:w="1804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</w:p>
        </w:tc>
      </w:tr>
      <w:tr w:rsidR="007E52DD" w:rsidTr="00477FDB">
        <w:trPr>
          <w:trHeight w:val="990"/>
          <w:jc w:val="center"/>
        </w:trPr>
        <w:tc>
          <w:tcPr>
            <w:tcW w:w="3132" w:type="dxa"/>
            <w:vMerge/>
          </w:tcPr>
          <w:p w:rsidR="007E52DD" w:rsidRDefault="007E52DD" w:rsidP="00477FDB">
            <w:pPr>
              <w:spacing w:line="360" w:lineRule="auto"/>
              <w:rPr>
                <w:rFonts w:ascii="宋体" w:hAnsi="宋体"/>
                <w:lang w:val="zh-CN"/>
              </w:rPr>
            </w:pPr>
          </w:p>
        </w:tc>
        <w:tc>
          <w:tcPr>
            <w:tcW w:w="2466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分管领导</w:t>
            </w:r>
          </w:p>
        </w:tc>
        <w:tc>
          <w:tcPr>
            <w:tcW w:w="1038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</w:rPr>
            </w:pPr>
          </w:p>
        </w:tc>
        <w:tc>
          <w:tcPr>
            <w:tcW w:w="1804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</w:p>
        </w:tc>
      </w:tr>
      <w:tr w:rsidR="007E52DD" w:rsidTr="00477FDB">
        <w:trPr>
          <w:trHeight w:val="990"/>
          <w:jc w:val="center"/>
        </w:trPr>
        <w:tc>
          <w:tcPr>
            <w:tcW w:w="3132" w:type="dxa"/>
            <w:vMerge/>
          </w:tcPr>
          <w:p w:rsidR="007E52DD" w:rsidRDefault="007E52DD" w:rsidP="00477FDB">
            <w:pPr>
              <w:spacing w:line="360" w:lineRule="auto"/>
              <w:rPr>
                <w:rFonts w:ascii="宋体" w:hAnsi="宋体"/>
                <w:lang w:val="zh-CN"/>
              </w:rPr>
            </w:pPr>
          </w:p>
        </w:tc>
        <w:tc>
          <w:tcPr>
            <w:tcW w:w="2466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财务部、合同管理部</w:t>
            </w:r>
          </w:p>
        </w:tc>
        <w:tc>
          <w:tcPr>
            <w:tcW w:w="1038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通知</w:t>
            </w:r>
          </w:p>
        </w:tc>
        <w:tc>
          <w:tcPr>
            <w:tcW w:w="1804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</w:p>
        </w:tc>
      </w:tr>
      <w:tr w:rsidR="007E52DD" w:rsidTr="00477FDB">
        <w:trPr>
          <w:trHeight w:val="738"/>
          <w:jc w:val="center"/>
        </w:trPr>
        <w:tc>
          <w:tcPr>
            <w:tcW w:w="3132" w:type="dxa"/>
            <w:vMerge/>
          </w:tcPr>
          <w:p w:rsidR="007E52DD" w:rsidRDefault="007E52DD" w:rsidP="00477FDB">
            <w:pPr>
              <w:spacing w:line="360" w:lineRule="auto"/>
              <w:rPr>
                <w:rFonts w:ascii="宋体" w:hAnsi="宋体"/>
                <w:lang w:val="zh-CN"/>
              </w:rPr>
            </w:pPr>
          </w:p>
        </w:tc>
        <w:tc>
          <w:tcPr>
            <w:tcW w:w="2466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申请人</w:t>
            </w:r>
          </w:p>
        </w:tc>
        <w:tc>
          <w:tcPr>
            <w:tcW w:w="1038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</w:rPr>
            </w:pPr>
          </w:p>
        </w:tc>
        <w:tc>
          <w:tcPr>
            <w:tcW w:w="1804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</w:p>
        </w:tc>
      </w:tr>
    </w:tbl>
    <w:p w:rsidR="007B3756" w:rsidRDefault="007B3756" w:rsidP="007E52DD">
      <w:pPr>
        <w:pStyle w:val="10"/>
        <w:spacing w:line="360" w:lineRule="auto"/>
        <w:ind w:left="840" w:firstLine="0"/>
        <w:rPr>
          <w:sz w:val="24"/>
          <w:szCs w:val="24"/>
        </w:rPr>
      </w:pPr>
    </w:p>
    <w:p w:rsidR="007B3756" w:rsidRDefault="007B3756" w:rsidP="007E52DD">
      <w:pPr>
        <w:pStyle w:val="10"/>
        <w:spacing w:line="360" w:lineRule="auto"/>
        <w:ind w:left="840" w:firstLine="0"/>
        <w:rPr>
          <w:sz w:val="24"/>
          <w:szCs w:val="24"/>
        </w:rPr>
      </w:pPr>
    </w:p>
    <w:p w:rsidR="007B3756" w:rsidRDefault="007B3756" w:rsidP="007E52DD">
      <w:pPr>
        <w:pStyle w:val="10"/>
        <w:spacing w:line="360" w:lineRule="auto"/>
        <w:ind w:left="840" w:firstLine="0"/>
        <w:rPr>
          <w:sz w:val="24"/>
          <w:szCs w:val="24"/>
        </w:rPr>
      </w:pPr>
    </w:p>
    <w:p w:rsidR="007B3756" w:rsidRDefault="007B3756" w:rsidP="007E52DD">
      <w:pPr>
        <w:pStyle w:val="10"/>
        <w:spacing w:line="360" w:lineRule="auto"/>
        <w:ind w:left="840" w:firstLine="0"/>
        <w:rPr>
          <w:sz w:val="24"/>
          <w:szCs w:val="24"/>
        </w:rPr>
      </w:pPr>
    </w:p>
    <w:p w:rsidR="007E52DD" w:rsidRDefault="007B3756" w:rsidP="007E52DD">
      <w:pPr>
        <w:pStyle w:val="10"/>
        <w:spacing w:line="360" w:lineRule="auto"/>
        <w:ind w:left="840" w:firstLine="0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4</w:t>
      </w:r>
      <w:r>
        <w:rPr>
          <w:rFonts w:hint="eastAsia"/>
          <w:sz w:val="24"/>
          <w:szCs w:val="24"/>
        </w:rPr>
        <w:t>、</w:t>
      </w:r>
      <w:r w:rsidR="007E52DD" w:rsidRPr="007F5C04">
        <w:rPr>
          <w:rFonts w:hint="eastAsia"/>
          <w:sz w:val="24"/>
          <w:szCs w:val="24"/>
        </w:rPr>
        <w:t>药剂合同、吨袋合同、备件合同</w:t>
      </w:r>
      <w:r>
        <w:rPr>
          <w:rFonts w:hint="eastAsia"/>
          <w:sz w:val="24"/>
          <w:szCs w:val="24"/>
        </w:rPr>
        <w:t>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132"/>
        <w:gridCol w:w="2466"/>
        <w:gridCol w:w="1038"/>
        <w:gridCol w:w="1804"/>
      </w:tblGrid>
      <w:tr w:rsidR="007E52DD" w:rsidTr="00477FDB">
        <w:trPr>
          <w:trHeight w:val="640"/>
          <w:jc w:val="center"/>
        </w:trPr>
        <w:tc>
          <w:tcPr>
            <w:tcW w:w="3132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流程图</w:t>
            </w:r>
          </w:p>
        </w:tc>
        <w:tc>
          <w:tcPr>
            <w:tcW w:w="2466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角色/人员</w:t>
            </w:r>
          </w:p>
        </w:tc>
        <w:tc>
          <w:tcPr>
            <w:tcW w:w="1038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节点</w:t>
            </w:r>
          </w:p>
          <w:p w:rsidR="007E52DD" w:rsidRDefault="007E52DD" w:rsidP="00477FDB">
            <w:pPr>
              <w:spacing w:line="360" w:lineRule="auto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权限</w:t>
            </w:r>
          </w:p>
        </w:tc>
        <w:tc>
          <w:tcPr>
            <w:tcW w:w="1804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备注（条件规则等）</w:t>
            </w:r>
          </w:p>
        </w:tc>
      </w:tr>
      <w:tr w:rsidR="007E52DD" w:rsidTr="00477FDB">
        <w:trPr>
          <w:trHeight w:val="994"/>
          <w:jc w:val="center"/>
        </w:trPr>
        <w:tc>
          <w:tcPr>
            <w:tcW w:w="3132" w:type="dxa"/>
            <w:vMerge w:val="restart"/>
          </w:tcPr>
          <w:p w:rsidR="007E52DD" w:rsidRDefault="003E026C" w:rsidP="00477FD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  <w:noProof/>
              </w:rPr>
              <w:pict>
                <v:shape id="Text Box 350" o:spid="_x0000_s1068" type="#_x0000_t202" style="position:absolute;left:0;text-align:left;margin-left:17.9pt;margin-top:203.9pt;width:108pt;height:23.4pt;z-index:2517032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">
                  <v:textbox>
                    <w:txbxContent>
                      <w:p w:rsidR="007B3756" w:rsidRDefault="007B3756" w:rsidP="007E52D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结束</w:t>
                        </w:r>
                      </w:p>
                      <w:p w:rsidR="007B3756" w:rsidRDefault="007B3756" w:rsidP="007E52DD">
                        <w:pPr>
                          <w:jc w:val="center"/>
                        </w:pPr>
                      </w:p>
                      <w:p w:rsidR="007B3756" w:rsidRDefault="007B3756" w:rsidP="007E52DD">
                        <w:pPr>
                          <w:jc w:val="center"/>
                        </w:pP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349" o:spid="_x0000_s1067" style="position:absolute;left:0;text-align:left;z-index:251702272;visibility:visible;mso-position-horizontal-relative:text;mso-position-vertical-relative:text" from="71.9pt,180.5pt" to="71.95pt,20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345" o:spid="_x0000_s1063" type="#_x0000_t202" style="position:absolute;left:0;text-align:left;margin-left:18pt;margin-top:157.25pt;width:107.9pt;height:23.25pt;z-index:2516981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">
                  <v:textbox>
                    <w:txbxContent>
                      <w:p w:rsidR="007B3756" w:rsidRDefault="007B3756" w:rsidP="007E52D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财务部、合同管理部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line id="Line 344" o:spid="_x0000_s1062" style="position:absolute;left:0;text-align:left;z-index:251697152;visibility:visible;mso-position-horizontal-relative:text;mso-position-vertical-relative:text" from="1in,133.7pt" to="72.1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line id="Line 342" o:spid="_x0000_s1060" style="position:absolute;left:0;text-align:left;z-index:251695104;visibility:visible;mso-position-horizontal-relative:text;mso-position-vertical-relative:text" from="1in,40.1pt" to="72.05pt,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line id="Line 343" o:spid="_x0000_s1061" style="position:absolute;left:0;text-align:left;z-index:251696128;visibility:visible;mso-position-horizontal-relative:text;mso-position-vertical-relative:text" from="72.1pt,87.7pt" to="72.15pt,1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">
                  <v:stroke endarrow="block"/>
                </v:line>
              </w:pict>
            </w:r>
            <w:r>
              <w:rPr>
                <w:rFonts w:ascii="宋体" w:hAnsi="宋体"/>
                <w:noProof/>
              </w:rPr>
              <w:pict>
                <v:shape id="Text Box 346" o:spid="_x0000_s1064" type="#_x0000_t202" style="position:absolute;left:0;text-align:left;margin-left:18.1pt;margin-top:111.1pt;width:108pt;height:23.4pt;z-index:2516992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">
                  <v:textbox>
                    <w:txbxContent>
                      <w:p w:rsidR="007B3756" w:rsidRDefault="007B3756" w:rsidP="007E52D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分管领导</w:t>
                        </w:r>
                      </w:p>
                      <w:p w:rsidR="007B3756" w:rsidRDefault="007B3756" w:rsidP="007E52DD">
                        <w:pPr>
                          <w:jc w:val="center"/>
                        </w:pPr>
                      </w:p>
                      <w:p w:rsidR="007B3756" w:rsidRDefault="007B3756" w:rsidP="007E52DD">
                        <w:pPr>
                          <w:jc w:val="center"/>
                        </w:pPr>
                      </w:p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shape id="Text Box 347" o:spid="_x0000_s1065" type="#_x0000_t202" style="position:absolute;left:0;text-align:left;margin-left:18.1pt;margin-top:15.5pt;width:107.9pt;height:23.25pt;z-index:2517002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">
                  <v:textbox>
                    <w:txbxContent>
                      <w:p w:rsidR="007B3756" w:rsidRDefault="007B3756" w:rsidP="007E52D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申请人</w:t>
                        </w:r>
                      </w:p>
                      <w:p w:rsidR="007B3756" w:rsidRPr="00796FE1" w:rsidRDefault="007B3756" w:rsidP="007E52DD"/>
                    </w:txbxContent>
                  </v:textbox>
                </v:shape>
              </w:pict>
            </w:r>
            <w:r>
              <w:rPr>
                <w:rFonts w:ascii="宋体" w:hAnsi="宋体"/>
                <w:noProof/>
              </w:rPr>
              <w:pict>
                <v:shape id="Text Box 348" o:spid="_x0000_s1066" type="#_x0000_t202" style="position:absolute;left:0;text-align:left;margin-left:18.1pt;margin-top:62.3pt;width:107.9pt;height:23.25pt;z-index:2517012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">
                  <v:textbox>
                    <w:txbxContent>
                      <w:p w:rsidR="007B3756" w:rsidRDefault="007B3756" w:rsidP="007E52D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部门负责人</w:t>
                        </w:r>
                      </w:p>
                      <w:p w:rsidR="007B3756" w:rsidRDefault="007B3756" w:rsidP="007E52DD"/>
                    </w:txbxContent>
                  </v:textbox>
                </v:shape>
              </w:pict>
            </w:r>
          </w:p>
        </w:tc>
        <w:tc>
          <w:tcPr>
            <w:tcW w:w="2466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招标采购部经办人</w:t>
            </w:r>
          </w:p>
        </w:tc>
        <w:tc>
          <w:tcPr>
            <w:tcW w:w="1038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</w:rPr>
            </w:pPr>
          </w:p>
        </w:tc>
        <w:tc>
          <w:tcPr>
            <w:tcW w:w="1804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</w:p>
        </w:tc>
      </w:tr>
      <w:tr w:rsidR="007E52DD" w:rsidTr="00477FDB">
        <w:trPr>
          <w:trHeight w:val="990"/>
          <w:jc w:val="center"/>
        </w:trPr>
        <w:tc>
          <w:tcPr>
            <w:tcW w:w="3132" w:type="dxa"/>
            <w:vMerge/>
          </w:tcPr>
          <w:p w:rsidR="007E52DD" w:rsidRDefault="007E52DD" w:rsidP="00477FDB">
            <w:pPr>
              <w:spacing w:line="360" w:lineRule="auto"/>
              <w:rPr>
                <w:rFonts w:ascii="宋体" w:hAnsi="宋体"/>
                <w:lang w:val="zh-CN"/>
              </w:rPr>
            </w:pPr>
          </w:p>
        </w:tc>
        <w:tc>
          <w:tcPr>
            <w:tcW w:w="2466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招标采购部部长</w:t>
            </w:r>
          </w:p>
        </w:tc>
        <w:tc>
          <w:tcPr>
            <w:tcW w:w="1038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</w:rPr>
            </w:pPr>
          </w:p>
        </w:tc>
        <w:tc>
          <w:tcPr>
            <w:tcW w:w="1804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</w:p>
        </w:tc>
      </w:tr>
      <w:tr w:rsidR="007E52DD" w:rsidTr="00477FDB">
        <w:trPr>
          <w:trHeight w:val="990"/>
          <w:jc w:val="center"/>
        </w:trPr>
        <w:tc>
          <w:tcPr>
            <w:tcW w:w="3132" w:type="dxa"/>
            <w:vMerge/>
          </w:tcPr>
          <w:p w:rsidR="007E52DD" w:rsidRDefault="007E52DD" w:rsidP="00477FDB">
            <w:pPr>
              <w:spacing w:line="360" w:lineRule="auto"/>
              <w:rPr>
                <w:rFonts w:ascii="宋体" w:hAnsi="宋体"/>
                <w:lang w:val="zh-CN"/>
              </w:rPr>
            </w:pPr>
          </w:p>
        </w:tc>
        <w:tc>
          <w:tcPr>
            <w:tcW w:w="2466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分管领导</w:t>
            </w:r>
          </w:p>
        </w:tc>
        <w:tc>
          <w:tcPr>
            <w:tcW w:w="1038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</w:rPr>
            </w:pPr>
          </w:p>
        </w:tc>
        <w:tc>
          <w:tcPr>
            <w:tcW w:w="1804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</w:p>
        </w:tc>
      </w:tr>
      <w:tr w:rsidR="007E52DD" w:rsidTr="00477FDB">
        <w:trPr>
          <w:trHeight w:val="990"/>
          <w:jc w:val="center"/>
        </w:trPr>
        <w:tc>
          <w:tcPr>
            <w:tcW w:w="3132" w:type="dxa"/>
            <w:vMerge/>
          </w:tcPr>
          <w:p w:rsidR="007E52DD" w:rsidRDefault="007E52DD" w:rsidP="00477FDB">
            <w:pPr>
              <w:spacing w:line="360" w:lineRule="auto"/>
              <w:rPr>
                <w:rFonts w:ascii="宋体" w:hAnsi="宋体"/>
                <w:lang w:val="zh-CN"/>
              </w:rPr>
            </w:pPr>
          </w:p>
        </w:tc>
        <w:tc>
          <w:tcPr>
            <w:tcW w:w="2466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财务部、合同管理部</w:t>
            </w:r>
          </w:p>
        </w:tc>
        <w:tc>
          <w:tcPr>
            <w:tcW w:w="1038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通知</w:t>
            </w:r>
          </w:p>
        </w:tc>
        <w:tc>
          <w:tcPr>
            <w:tcW w:w="1804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</w:p>
        </w:tc>
      </w:tr>
      <w:tr w:rsidR="007E52DD" w:rsidTr="00477FDB">
        <w:trPr>
          <w:trHeight w:val="738"/>
          <w:jc w:val="center"/>
        </w:trPr>
        <w:tc>
          <w:tcPr>
            <w:tcW w:w="3132" w:type="dxa"/>
            <w:vMerge/>
          </w:tcPr>
          <w:p w:rsidR="007E52DD" w:rsidRDefault="007E52DD" w:rsidP="00477FDB">
            <w:pPr>
              <w:spacing w:line="360" w:lineRule="auto"/>
              <w:rPr>
                <w:rFonts w:ascii="宋体" w:hAnsi="宋体"/>
                <w:lang w:val="zh-CN"/>
              </w:rPr>
            </w:pPr>
          </w:p>
        </w:tc>
        <w:tc>
          <w:tcPr>
            <w:tcW w:w="2466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申请人</w:t>
            </w:r>
          </w:p>
        </w:tc>
        <w:tc>
          <w:tcPr>
            <w:tcW w:w="1038" w:type="dxa"/>
            <w:vAlign w:val="center"/>
          </w:tcPr>
          <w:p w:rsidR="007E52DD" w:rsidRDefault="007E52DD" w:rsidP="00477FDB">
            <w:pPr>
              <w:spacing w:line="360" w:lineRule="auto"/>
              <w:jc w:val="center"/>
              <w:rPr>
                <w:rFonts w:ascii="宋体" w:hAnsi="宋体"/>
              </w:rPr>
            </w:pPr>
          </w:p>
        </w:tc>
        <w:tc>
          <w:tcPr>
            <w:tcW w:w="1804" w:type="dxa"/>
            <w:vAlign w:val="center"/>
          </w:tcPr>
          <w:p w:rsidR="007E52DD" w:rsidRDefault="007E52DD" w:rsidP="00477FDB">
            <w:pPr>
              <w:spacing w:line="360" w:lineRule="auto"/>
              <w:rPr>
                <w:rFonts w:ascii="宋体" w:hAnsi="宋体"/>
              </w:rPr>
            </w:pPr>
          </w:p>
        </w:tc>
      </w:tr>
    </w:tbl>
    <w:p w:rsidR="007B3756" w:rsidRDefault="007B3756" w:rsidP="007E52DD">
      <w:pPr>
        <w:pStyle w:val="10"/>
        <w:spacing w:line="360" w:lineRule="auto"/>
        <w:ind w:left="840" w:firstLine="0"/>
        <w:rPr>
          <w:sz w:val="24"/>
          <w:szCs w:val="24"/>
        </w:rPr>
      </w:pPr>
    </w:p>
    <w:p w:rsidR="007E52DD" w:rsidRDefault="007B3756" w:rsidP="007E52DD">
      <w:pPr>
        <w:pStyle w:val="10"/>
        <w:spacing w:line="360" w:lineRule="auto"/>
        <w:ind w:left="84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、</w:t>
      </w:r>
      <w:r w:rsidR="007E52DD" w:rsidRPr="007F5C04">
        <w:rPr>
          <w:rFonts w:hint="eastAsia"/>
          <w:sz w:val="24"/>
          <w:szCs w:val="24"/>
        </w:rPr>
        <w:t>其他合同</w:t>
      </w:r>
      <w:r>
        <w:rPr>
          <w:rFonts w:hint="eastAsia"/>
          <w:sz w:val="24"/>
          <w:szCs w:val="24"/>
        </w:rPr>
        <w:t>：</w:t>
      </w:r>
    </w:p>
    <w:p w:rsidR="007E52DD" w:rsidRPr="007F5C04" w:rsidRDefault="007E52DD" w:rsidP="007B3756">
      <w:pPr>
        <w:pStyle w:val="afd"/>
        <w:rPr>
          <w:color w:val="FF0000"/>
        </w:rPr>
      </w:pPr>
      <w:r>
        <w:rPr>
          <w:rFonts w:hint="eastAsia"/>
        </w:rPr>
        <w:t>根据情况编制流程。</w:t>
      </w:r>
    </w:p>
    <w:p w:rsidR="00D01E96" w:rsidRPr="007D2609" w:rsidRDefault="00D01E96" w:rsidP="007E52DD">
      <w:pPr>
        <w:pStyle w:val="10"/>
        <w:ind w:left="840" w:firstLine="0"/>
        <w:rPr>
          <w:sz w:val="24"/>
          <w:szCs w:val="24"/>
        </w:rPr>
      </w:pPr>
    </w:p>
    <w:p w:rsidR="007B3756" w:rsidRDefault="00D01E96" w:rsidP="007B3756">
      <w:pPr>
        <w:pStyle w:val="a"/>
      </w:pPr>
      <w:r w:rsidRPr="007D2609">
        <w:rPr>
          <w:rFonts w:hint="eastAsia"/>
        </w:rPr>
        <w:t>报表样式：</w:t>
      </w:r>
    </w:p>
    <w:p w:rsidR="00744EAE" w:rsidRDefault="00744EAE" w:rsidP="007B3756">
      <w:pPr>
        <w:pStyle w:val="afd"/>
      </w:pPr>
      <w:r w:rsidRPr="00111237">
        <w:rPr>
          <w:rFonts w:hint="eastAsia"/>
        </w:rPr>
        <w:t>如图所示：记录合同基本信息，关联扣款情况；</w:t>
      </w:r>
      <w:r>
        <w:rPr>
          <w:rFonts w:hint="eastAsia"/>
        </w:rPr>
        <w:t>增加请款类型</w:t>
      </w:r>
      <w:r w:rsidRPr="005E3140">
        <w:rPr>
          <w:rFonts w:hint="eastAsia"/>
        </w:rPr>
        <w:t>标签页填写下列四种类型的</w:t>
      </w:r>
      <w:r>
        <w:rPr>
          <w:rFonts w:hint="eastAsia"/>
        </w:rPr>
        <w:t>请款</w:t>
      </w:r>
      <w:r w:rsidRPr="005E3140">
        <w:rPr>
          <w:rFonts w:hint="eastAsia"/>
        </w:rPr>
        <w:t>金额：建安、设计、设备、其他；</w:t>
      </w:r>
      <w:r>
        <w:rPr>
          <w:rFonts w:hint="eastAsia"/>
        </w:rPr>
        <w:t>加入财务凭证号，财务部手填</w:t>
      </w:r>
    </w:p>
    <w:p w:rsidR="00744EAE" w:rsidRPr="00111237" w:rsidRDefault="00744EAE" w:rsidP="007B375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486400" cy="33413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96" w:rsidRDefault="00D01E96" w:rsidP="003F0126">
      <w:pPr>
        <w:pStyle w:val="10"/>
        <w:ind w:left="840" w:firstLine="0"/>
        <w:rPr>
          <w:sz w:val="24"/>
          <w:szCs w:val="24"/>
        </w:rPr>
      </w:pPr>
    </w:p>
    <w:p w:rsidR="004560C8" w:rsidRDefault="004560C8" w:rsidP="004560C8">
      <w:pPr>
        <w:pStyle w:val="4"/>
      </w:pPr>
      <w:bookmarkStart w:id="38" w:name="_Toc514148793"/>
      <w:r>
        <w:rPr>
          <w:rFonts w:hint="eastAsia"/>
        </w:rPr>
        <w:lastRenderedPageBreak/>
        <w:t>到款登记</w:t>
      </w:r>
      <w:bookmarkEnd w:id="38"/>
    </w:p>
    <w:p w:rsidR="004560C8" w:rsidRDefault="004560C8" w:rsidP="007B3756">
      <w:pPr>
        <w:pStyle w:val="a"/>
        <w:numPr>
          <w:ilvl w:val="0"/>
          <w:numId w:val="26"/>
        </w:numPr>
      </w:pPr>
      <w:r w:rsidRPr="007D2609">
        <w:rPr>
          <w:rFonts w:hint="eastAsia"/>
        </w:rPr>
        <w:t>功能说明：</w:t>
      </w:r>
    </w:p>
    <w:p w:rsidR="004560C8" w:rsidRPr="00056D61" w:rsidRDefault="004560C8" w:rsidP="007B3756">
      <w:pPr>
        <w:pStyle w:val="afd"/>
      </w:pPr>
      <w:r w:rsidRPr="003F0126">
        <w:rPr>
          <w:rFonts w:hint="eastAsia"/>
        </w:rPr>
        <w:t>当进项合同需要收款时，</w:t>
      </w:r>
      <w:r w:rsidR="00B059B9" w:rsidRPr="003F0126">
        <w:rPr>
          <w:rFonts w:hint="eastAsia"/>
        </w:rPr>
        <w:t>由财务部部门人员登记到款信息和凭证号，若有</w:t>
      </w:r>
      <w:r w:rsidRPr="003F0126">
        <w:rPr>
          <w:rFonts w:hint="eastAsia"/>
        </w:rPr>
        <w:t>相关资料以附件形式上传。</w:t>
      </w:r>
      <w:r w:rsidR="00B059B9" w:rsidRPr="003F0126">
        <w:rPr>
          <w:rFonts w:hint="eastAsia"/>
        </w:rPr>
        <w:t>信息登记完成后发起线上通知，通知相关人员到款情况。此业务表单填写时可弹选合同名称台账，检索具体合同后自动带入相关基本信息，无需手动录入。</w:t>
      </w:r>
      <w:r w:rsidR="00B21A74">
        <w:rPr>
          <w:rFonts w:hint="eastAsia"/>
        </w:rPr>
        <w:t>费用信息登记时需按费用类型进行分摊（土建安装、设计服务、材料设备、其他）。</w:t>
      </w:r>
      <w:r w:rsidR="00172559" w:rsidRPr="003F0126">
        <w:rPr>
          <w:rFonts w:hint="eastAsia"/>
        </w:rPr>
        <w:t>填写完成后可选择内部确认流程或直接生效，</w:t>
      </w:r>
      <w:r w:rsidR="00B21A74">
        <w:rPr>
          <w:rFonts w:hint="eastAsia"/>
        </w:rPr>
        <w:t>相关数据自动汇总至统计台账。</w:t>
      </w:r>
    </w:p>
    <w:p w:rsidR="004560C8" w:rsidRPr="007D2609" w:rsidRDefault="004560C8" w:rsidP="007B3756">
      <w:pPr>
        <w:pStyle w:val="a"/>
        <w:numPr>
          <w:ilvl w:val="0"/>
          <w:numId w:val="26"/>
        </w:numPr>
      </w:pPr>
      <w:r w:rsidRPr="007D2609">
        <w:rPr>
          <w:rFonts w:hint="eastAsia"/>
        </w:rPr>
        <w:t>流程说明：</w:t>
      </w:r>
      <w:r>
        <w:rPr>
          <w:rFonts w:hint="eastAsia"/>
        </w:rPr>
        <w:t>（待收集）</w:t>
      </w:r>
    </w:p>
    <w:p w:rsidR="007B3756" w:rsidRDefault="004560C8" w:rsidP="007B3756">
      <w:pPr>
        <w:pStyle w:val="a"/>
        <w:numPr>
          <w:ilvl w:val="0"/>
          <w:numId w:val="26"/>
        </w:numPr>
      </w:pPr>
      <w:r w:rsidRPr="007D2609">
        <w:rPr>
          <w:rFonts w:hint="eastAsia"/>
        </w:rPr>
        <w:t>报表样式：</w:t>
      </w:r>
    </w:p>
    <w:p w:rsidR="00744EAE" w:rsidRDefault="00744EAE" w:rsidP="007B3756">
      <w:pPr>
        <w:pStyle w:val="afd"/>
      </w:pPr>
      <w:r>
        <w:rPr>
          <w:rFonts w:hint="eastAsia"/>
        </w:rPr>
        <w:t>增加到款类型</w:t>
      </w:r>
      <w:r w:rsidRPr="005E3140">
        <w:rPr>
          <w:rFonts w:hint="eastAsia"/>
        </w:rPr>
        <w:t>标签页填写下列四种类型的</w:t>
      </w:r>
      <w:r>
        <w:rPr>
          <w:rFonts w:hint="eastAsia"/>
        </w:rPr>
        <w:t>开票</w:t>
      </w:r>
      <w:r w:rsidRPr="005E3140">
        <w:rPr>
          <w:rFonts w:hint="eastAsia"/>
        </w:rPr>
        <w:t>金额：建安、设计、设备、其他；</w:t>
      </w:r>
      <w:r>
        <w:rPr>
          <w:rFonts w:hint="eastAsia"/>
        </w:rPr>
        <w:t>加入财务凭证号，财务部手填</w:t>
      </w:r>
    </w:p>
    <w:p w:rsidR="00744EAE" w:rsidRPr="002E0E49" w:rsidRDefault="00744EAE" w:rsidP="007B375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486400" cy="29978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C8" w:rsidRDefault="004560C8" w:rsidP="003F0126">
      <w:pPr>
        <w:pStyle w:val="10"/>
        <w:ind w:left="840" w:firstLine="0"/>
        <w:rPr>
          <w:sz w:val="24"/>
          <w:szCs w:val="24"/>
        </w:rPr>
      </w:pPr>
    </w:p>
    <w:p w:rsidR="00B96935" w:rsidRPr="004560C8" w:rsidRDefault="00B96935" w:rsidP="00B96935">
      <w:pPr>
        <w:pStyle w:val="10"/>
      </w:pPr>
    </w:p>
    <w:p w:rsidR="00B35C3E" w:rsidRDefault="0052705D" w:rsidP="00B35C3E">
      <w:pPr>
        <w:pStyle w:val="3"/>
      </w:pPr>
      <w:bookmarkStart w:id="39" w:name="_Toc514148794"/>
      <w:r>
        <w:rPr>
          <w:rFonts w:hint="eastAsia"/>
        </w:rPr>
        <w:t>出项合同</w:t>
      </w:r>
      <w:bookmarkEnd w:id="39"/>
    </w:p>
    <w:p w:rsidR="00E23111" w:rsidRPr="000C4A6B" w:rsidRDefault="00E23111" w:rsidP="007B3756">
      <w:pPr>
        <w:pStyle w:val="666"/>
      </w:pPr>
      <w:r>
        <w:rPr>
          <w:rFonts w:hint="eastAsia"/>
        </w:rPr>
        <w:t>出</w:t>
      </w:r>
      <w:r>
        <w:t>项合同相关业务主体在合同部的合同管理模块中体现</w:t>
      </w:r>
      <w:r>
        <w:rPr>
          <w:rFonts w:hint="eastAsia"/>
        </w:rPr>
        <w:t>，</w:t>
      </w:r>
      <w:r>
        <w:t>财务部根据业务需要开通相关查看权限</w:t>
      </w:r>
      <w:r>
        <w:rPr>
          <w:rFonts w:hint="eastAsia"/>
        </w:rPr>
        <w:t>，同时相关工作流线上通知、提醒财务部门人员处理相关工作，或线上像其他部门发出工作通知，</w:t>
      </w:r>
      <w:r>
        <w:t>无需单独开发业务窗口</w:t>
      </w:r>
      <w:r>
        <w:rPr>
          <w:rFonts w:hint="eastAsia"/>
        </w:rPr>
        <w:t>。</w:t>
      </w:r>
    </w:p>
    <w:p w:rsidR="00A456AC" w:rsidRDefault="00A456AC" w:rsidP="003F0126">
      <w:pPr>
        <w:pStyle w:val="10"/>
      </w:pPr>
    </w:p>
    <w:p w:rsidR="00106F55" w:rsidRDefault="0052705D" w:rsidP="00106F55">
      <w:pPr>
        <w:pStyle w:val="4"/>
      </w:pPr>
      <w:bookmarkStart w:id="40" w:name="_Toc514148795"/>
      <w:r>
        <w:rPr>
          <w:rFonts w:hint="eastAsia"/>
        </w:rPr>
        <w:t>发票登记</w:t>
      </w:r>
      <w:bookmarkEnd w:id="40"/>
    </w:p>
    <w:p w:rsidR="00106F55" w:rsidRDefault="00106F55" w:rsidP="007B3756">
      <w:pPr>
        <w:pStyle w:val="a"/>
        <w:numPr>
          <w:ilvl w:val="0"/>
          <w:numId w:val="27"/>
        </w:numPr>
      </w:pPr>
      <w:r>
        <w:rPr>
          <w:rFonts w:hint="eastAsia"/>
        </w:rPr>
        <w:t>功能说明：</w:t>
      </w:r>
    </w:p>
    <w:p w:rsidR="00A456AC" w:rsidRDefault="00E23111" w:rsidP="007B3756">
      <w:pPr>
        <w:pStyle w:val="afd"/>
      </w:pPr>
      <w:r>
        <w:rPr>
          <w:rFonts w:hint="eastAsia"/>
        </w:rPr>
        <w:lastRenderedPageBreak/>
        <w:t>人员对出项合同的发票信息进行线上登记，同时通知财务人员确认。此业务在选择合同名称时自动带入合同基本信息，由财务人员录入凭证号信息，同时可以反查原合同的具体条款、文本内容。票据信息登记时需标明：含税金额、不含税含税金额，同时按费用类型</w:t>
      </w:r>
      <w:r w:rsidR="0073119C">
        <w:rPr>
          <w:rFonts w:hint="eastAsia"/>
        </w:rPr>
        <w:t>填报</w:t>
      </w:r>
      <w:r>
        <w:rPr>
          <w:rFonts w:hint="eastAsia"/>
        </w:rPr>
        <w:t>（土建安装、设计服务、材料设备、其他）。相关数据自动汇总至统计台账。</w:t>
      </w:r>
    </w:p>
    <w:p w:rsidR="00A33257" w:rsidRDefault="00A33257" w:rsidP="007B3756">
      <w:pPr>
        <w:pStyle w:val="afd"/>
      </w:pPr>
      <w:r>
        <w:rPr>
          <w:rFonts w:hint="eastAsia"/>
        </w:rPr>
        <w:t>将出项合同发票进行登记，主要信息有含税金额、不含税金额、票据号等。</w:t>
      </w:r>
    </w:p>
    <w:p w:rsidR="001E2B8E" w:rsidRDefault="001E2B8E" w:rsidP="007B3756">
      <w:pPr>
        <w:pStyle w:val="a"/>
        <w:numPr>
          <w:ilvl w:val="0"/>
          <w:numId w:val="0"/>
        </w:numPr>
        <w:ind w:left="840"/>
      </w:pPr>
    </w:p>
    <w:p w:rsidR="007B3756" w:rsidRDefault="00106F55" w:rsidP="007B3756">
      <w:pPr>
        <w:pStyle w:val="a"/>
        <w:numPr>
          <w:ilvl w:val="0"/>
          <w:numId w:val="27"/>
        </w:numPr>
      </w:pPr>
      <w:r>
        <w:rPr>
          <w:rFonts w:hint="eastAsia"/>
        </w:rPr>
        <w:t>流程说明：</w:t>
      </w:r>
    </w:p>
    <w:p w:rsidR="00106F55" w:rsidRDefault="00477FDB" w:rsidP="007B3756">
      <w:pPr>
        <w:pStyle w:val="afd"/>
      </w:pPr>
      <w:r>
        <w:rPr>
          <w:rFonts w:hint="eastAsia"/>
        </w:rPr>
        <w:t>见合同部提供</w:t>
      </w:r>
    </w:p>
    <w:p w:rsidR="007B3756" w:rsidRDefault="00106F55" w:rsidP="007B3756">
      <w:pPr>
        <w:pStyle w:val="a"/>
        <w:numPr>
          <w:ilvl w:val="0"/>
          <w:numId w:val="27"/>
        </w:numPr>
      </w:pPr>
      <w:r>
        <w:rPr>
          <w:rFonts w:hint="eastAsia"/>
        </w:rPr>
        <w:t>报表样式：</w:t>
      </w:r>
    </w:p>
    <w:p w:rsidR="00744EAE" w:rsidRDefault="00744EAE" w:rsidP="007B3756">
      <w:pPr>
        <w:pStyle w:val="afd"/>
      </w:pPr>
      <w:r>
        <w:rPr>
          <w:rFonts w:hint="eastAsia"/>
        </w:rPr>
        <w:t>如下图所示：增加请款类型</w:t>
      </w:r>
      <w:r w:rsidRPr="005E3140">
        <w:rPr>
          <w:rFonts w:hint="eastAsia"/>
        </w:rPr>
        <w:t>标签页填写下列四种类型的</w:t>
      </w:r>
      <w:r>
        <w:rPr>
          <w:rFonts w:hint="eastAsia"/>
        </w:rPr>
        <w:t>开票</w:t>
      </w:r>
      <w:r w:rsidRPr="005E3140">
        <w:rPr>
          <w:rFonts w:hint="eastAsia"/>
        </w:rPr>
        <w:t>金额：建安、设计、设备、其他；</w:t>
      </w:r>
      <w:r>
        <w:rPr>
          <w:rFonts w:hint="eastAsia"/>
        </w:rPr>
        <w:t>加入财务凭证号，财务部手填；增加不含税金额；含税金额；累计不含税金额（自动计算该笔合同的）；累计含税金额（自动计算该笔合同的）。</w:t>
      </w:r>
    </w:p>
    <w:p w:rsidR="00106F55" w:rsidRDefault="00744EAE" w:rsidP="007B3756">
      <w:pPr>
        <w:jc w:val="center"/>
      </w:pPr>
      <w:r>
        <w:rPr>
          <w:noProof/>
        </w:rPr>
        <w:drawing>
          <wp:inline distT="0" distB="0" distL="0" distR="0">
            <wp:extent cx="5486400" cy="31203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F55" w:rsidRDefault="00106F55" w:rsidP="00106F55">
      <w:pPr>
        <w:pStyle w:val="af8"/>
      </w:pPr>
    </w:p>
    <w:p w:rsidR="00106F55" w:rsidRDefault="0052705D" w:rsidP="00106F55">
      <w:pPr>
        <w:pStyle w:val="4"/>
      </w:pPr>
      <w:bookmarkStart w:id="41" w:name="_Toc514148796"/>
      <w:r>
        <w:rPr>
          <w:rFonts w:hint="eastAsia"/>
        </w:rPr>
        <w:t>付款申请</w:t>
      </w:r>
      <w:bookmarkEnd w:id="41"/>
    </w:p>
    <w:p w:rsidR="00106F55" w:rsidRDefault="00106F55" w:rsidP="007B3756">
      <w:pPr>
        <w:pStyle w:val="a"/>
        <w:numPr>
          <w:ilvl w:val="0"/>
          <w:numId w:val="28"/>
        </w:numPr>
      </w:pPr>
      <w:r>
        <w:rPr>
          <w:rFonts w:hint="eastAsia"/>
        </w:rPr>
        <w:t>功能说明：</w:t>
      </w:r>
    </w:p>
    <w:p w:rsidR="00007D9F" w:rsidRDefault="00007D9F" w:rsidP="007B3756">
      <w:pPr>
        <w:pStyle w:val="afd"/>
      </w:pPr>
      <w:r>
        <w:rPr>
          <w:rFonts w:hint="eastAsia"/>
        </w:rPr>
        <w:t>付款申请由具体出项合同采办负责人收集付款依据文件，以附件形式上传系统，同时维护基本信息并发起流程，内部流程审批完成后到财务部门确认，由财务部门人员登记凭证号后执行付款。实际付款情况由财务部在“付款登记”业务中操作。此业务在选择合同名称时自动带入合同基本信息，同时可以反查原合同的具体条款、文本</w:t>
      </w:r>
      <w:r>
        <w:rPr>
          <w:rFonts w:hint="eastAsia"/>
        </w:rPr>
        <w:lastRenderedPageBreak/>
        <w:t>内容。同时按费用类型进行分摊（土建安装、设计服务、材料设备、其他）。相关数据自动汇总至统计台账。</w:t>
      </w:r>
    </w:p>
    <w:p w:rsidR="00033B9C" w:rsidRDefault="00033B9C" w:rsidP="007B3756">
      <w:pPr>
        <w:pStyle w:val="a"/>
        <w:numPr>
          <w:ilvl w:val="0"/>
          <w:numId w:val="0"/>
        </w:numPr>
        <w:ind w:left="840"/>
      </w:pPr>
    </w:p>
    <w:p w:rsidR="007B3756" w:rsidRDefault="00106F55" w:rsidP="007B3756">
      <w:pPr>
        <w:pStyle w:val="a"/>
        <w:numPr>
          <w:ilvl w:val="0"/>
          <w:numId w:val="28"/>
        </w:numPr>
      </w:pPr>
      <w:r>
        <w:rPr>
          <w:rFonts w:hint="eastAsia"/>
        </w:rPr>
        <w:t>流程说明：</w:t>
      </w:r>
    </w:p>
    <w:p w:rsidR="00106F55" w:rsidRDefault="0012274B" w:rsidP="007B3756">
      <w:pPr>
        <w:pStyle w:val="afd"/>
      </w:pPr>
      <w:r>
        <w:rPr>
          <w:rFonts w:hint="eastAsia"/>
        </w:rPr>
        <w:t>见合同部提供</w:t>
      </w:r>
    </w:p>
    <w:p w:rsidR="00106F55" w:rsidRDefault="00106F55" w:rsidP="007B3756">
      <w:pPr>
        <w:pStyle w:val="a"/>
        <w:numPr>
          <w:ilvl w:val="0"/>
          <w:numId w:val="0"/>
        </w:numPr>
        <w:ind w:left="840"/>
      </w:pPr>
    </w:p>
    <w:p w:rsidR="007B3756" w:rsidRDefault="00106F55" w:rsidP="007B3756">
      <w:pPr>
        <w:pStyle w:val="a"/>
        <w:numPr>
          <w:ilvl w:val="0"/>
          <w:numId w:val="28"/>
        </w:numPr>
      </w:pPr>
      <w:r>
        <w:rPr>
          <w:rFonts w:hint="eastAsia"/>
        </w:rPr>
        <w:t>报表样式：</w:t>
      </w:r>
    </w:p>
    <w:p w:rsidR="00744EAE" w:rsidRPr="00013153" w:rsidRDefault="00744EAE" w:rsidP="007B3756">
      <w:pPr>
        <w:pStyle w:val="afd"/>
      </w:pPr>
      <w:r w:rsidRPr="00111237">
        <w:rPr>
          <w:rFonts w:hint="eastAsia"/>
        </w:rPr>
        <w:t>如图所示：记录合同基本信息，关联扣款情况；</w:t>
      </w:r>
      <w:r>
        <w:rPr>
          <w:rFonts w:hint="eastAsia"/>
        </w:rPr>
        <w:t>增加申请类型</w:t>
      </w:r>
      <w:r w:rsidRPr="005E3140">
        <w:rPr>
          <w:rFonts w:hint="eastAsia"/>
        </w:rPr>
        <w:t>标签页填写下列四种类型的</w:t>
      </w:r>
      <w:r>
        <w:rPr>
          <w:rFonts w:hint="eastAsia"/>
        </w:rPr>
        <w:t>付款</w:t>
      </w:r>
      <w:r w:rsidRPr="005E3140">
        <w:rPr>
          <w:rFonts w:hint="eastAsia"/>
        </w:rPr>
        <w:t>金额：建安、设计、设备、其他；</w:t>
      </w:r>
      <w:r>
        <w:rPr>
          <w:rFonts w:hint="eastAsia"/>
        </w:rPr>
        <w:t>加入财务凭证号，财务部手填</w:t>
      </w:r>
    </w:p>
    <w:p w:rsidR="00744EAE" w:rsidRDefault="00744EAE" w:rsidP="007B3756">
      <w:pPr>
        <w:jc w:val="center"/>
      </w:pPr>
      <w:r>
        <w:rPr>
          <w:noProof/>
        </w:rPr>
        <w:drawing>
          <wp:inline distT="0" distB="0" distL="0" distR="0">
            <wp:extent cx="5486400" cy="30149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9F" w:rsidRDefault="00744EAE" w:rsidP="003F0126">
      <w:pPr>
        <w:pStyle w:val="4"/>
      </w:pPr>
      <w:bookmarkStart w:id="42" w:name="_Toc514148797"/>
      <w:r>
        <w:rPr>
          <w:rFonts w:hint="eastAsia"/>
        </w:rPr>
        <w:t>合同支付</w:t>
      </w:r>
      <w:bookmarkEnd w:id="42"/>
    </w:p>
    <w:p w:rsidR="00007D9F" w:rsidRDefault="00007D9F" w:rsidP="007B3756">
      <w:pPr>
        <w:pStyle w:val="a"/>
        <w:numPr>
          <w:ilvl w:val="0"/>
          <w:numId w:val="29"/>
        </w:numPr>
      </w:pPr>
      <w:r>
        <w:rPr>
          <w:rFonts w:hint="eastAsia"/>
        </w:rPr>
        <w:t>功能说明：</w:t>
      </w:r>
    </w:p>
    <w:p w:rsidR="00007D9F" w:rsidRDefault="00007D9F" w:rsidP="007B3756">
      <w:pPr>
        <w:pStyle w:val="afd"/>
      </w:pPr>
      <w:r>
        <w:rPr>
          <w:rFonts w:hint="eastAsia"/>
        </w:rPr>
        <w:t>付款登记业务由财务部人员根据审批通过的付款申请进行执行。登记时可选择合同名称并自动带入合同详细信息，同时可以反查原合同的具体条款、文本内容。费用信息登记时需标明：同时按费用类型进行分摊（土建安装、设计服务、材料设备、其他）。相关数据自动汇总至统计台账。</w:t>
      </w:r>
    </w:p>
    <w:p w:rsidR="00007D9F" w:rsidRDefault="00007D9F" w:rsidP="007B3756">
      <w:pPr>
        <w:pStyle w:val="a"/>
        <w:numPr>
          <w:ilvl w:val="0"/>
          <w:numId w:val="0"/>
        </w:numPr>
        <w:ind w:left="840"/>
      </w:pPr>
    </w:p>
    <w:p w:rsidR="007B3756" w:rsidRDefault="00007D9F" w:rsidP="007B3756">
      <w:pPr>
        <w:pStyle w:val="a"/>
        <w:numPr>
          <w:ilvl w:val="0"/>
          <w:numId w:val="29"/>
        </w:numPr>
      </w:pPr>
      <w:r>
        <w:rPr>
          <w:rFonts w:hint="eastAsia"/>
        </w:rPr>
        <w:t>流程说明：</w:t>
      </w:r>
    </w:p>
    <w:p w:rsidR="00007D9F" w:rsidRDefault="0012274B" w:rsidP="007B3756">
      <w:pPr>
        <w:pStyle w:val="afd"/>
      </w:pPr>
      <w:r>
        <w:rPr>
          <w:rFonts w:hint="eastAsia"/>
        </w:rPr>
        <w:t>见合同部提供</w:t>
      </w:r>
    </w:p>
    <w:p w:rsidR="00007D9F" w:rsidRDefault="00007D9F" w:rsidP="007B3756">
      <w:pPr>
        <w:pStyle w:val="a"/>
        <w:numPr>
          <w:ilvl w:val="0"/>
          <w:numId w:val="0"/>
        </w:numPr>
        <w:ind w:left="840"/>
      </w:pPr>
    </w:p>
    <w:p w:rsidR="007B3756" w:rsidRDefault="00007D9F" w:rsidP="007B3756">
      <w:pPr>
        <w:pStyle w:val="a"/>
        <w:numPr>
          <w:ilvl w:val="0"/>
          <w:numId w:val="29"/>
        </w:numPr>
      </w:pPr>
      <w:r>
        <w:rPr>
          <w:rFonts w:hint="eastAsia"/>
        </w:rPr>
        <w:t>报表样式：</w:t>
      </w:r>
    </w:p>
    <w:p w:rsidR="00744EAE" w:rsidRPr="004F12B2" w:rsidRDefault="00744EAE" w:rsidP="007B3756">
      <w:pPr>
        <w:pStyle w:val="afd"/>
      </w:pPr>
      <w:r w:rsidRPr="004F12B2">
        <w:rPr>
          <w:rFonts w:hint="eastAsia"/>
        </w:rPr>
        <w:t>如下图所示：增加</w:t>
      </w:r>
      <w:r>
        <w:rPr>
          <w:rFonts w:hint="eastAsia"/>
        </w:rPr>
        <w:t>支付</w:t>
      </w:r>
      <w:r w:rsidRPr="004F12B2">
        <w:rPr>
          <w:rFonts w:hint="eastAsia"/>
        </w:rPr>
        <w:t>类型标签页填写下列四种类型的</w:t>
      </w:r>
      <w:r>
        <w:rPr>
          <w:rFonts w:hint="eastAsia"/>
        </w:rPr>
        <w:t>支付</w:t>
      </w:r>
      <w:r w:rsidRPr="004F12B2">
        <w:rPr>
          <w:rFonts w:hint="eastAsia"/>
        </w:rPr>
        <w:t>金额：建安、设计、</w:t>
      </w:r>
      <w:r w:rsidRPr="004F12B2">
        <w:rPr>
          <w:rFonts w:hint="eastAsia"/>
        </w:rPr>
        <w:lastRenderedPageBreak/>
        <w:t>设备、其他；加入财务凭证号，财务部手填</w:t>
      </w:r>
    </w:p>
    <w:p w:rsidR="00744EAE" w:rsidRDefault="00744EAE" w:rsidP="007B375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486400" cy="292925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9F" w:rsidRDefault="00007D9F" w:rsidP="003F0126">
      <w:pPr>
        <w:pStyle w:val="10"/>
        <w:ind w:left="840" w:firstLine="0"/>
      </w:pPr>
    </w:p>
    <w:p w:rsidR="008711B5" w:rsidRPr="008711B5" w:rsidRDefault="008711B5" w:rsidP="008711B5">
      <w:pPr>
        <w:pStyle w:val="10"/>
      </w:pPr>
    </w:p>
    <w:p w:rsidR="00106F55" w:rsidRDefault="0052705D" w:rsidP="00106F55">
      <w:pPr>
        <w:pStyle w:val="3"/>
      </w:pPr>
      <w:bookmarkStart w:id="43" w:name="_Toc514148798"/>
      <w:r>
        <w:rPr>
          <w:rFonts w:hint="eastAsia"/>
        </w:rPr>
        <w:t>费用</w:t>
      </w:r>
      <w:r w:rsidR="009E7655">
        <w:rPr>
          <w:rFonts w:hint="eastAsia"/>
        </w:rPr>
        <w:t>报销</w:t>
      </w:r>
      <w:bookmarkEnd w:id="43"/>
    </w:p>
    <w:p w:rsidR="00106F55" w:rsidRDefault="00396405" w:rsidP="00106F55">
      <w:pPr>
        <w:pStyle w:val="4"/>
      </w:pPr>
      <w:bookmarkStart w:id="44" w:name="_Toc514148799"/>
      <w:r>
        <w:rPr>
          <w:rFonts w:hint="eastAsia"/>
        </w:rPr>
        <w:t>费用</w:t>
      </w:r>
      <w:r w:rsidR="00E136FA">
        <w:rPr>
          <w:rFonts w:hint="eastAsia"/>
        </w:rPr>
        <w:t>工作接待</w:t>
      </w:r>
      <w:r>
        <w:rPr>
          <w:rFonts w:hint="eastAsia"/>
        </w:rPr>
        <w:t>申请</w:t>
      </w:r>
      <w:bookmarkEnd w:id="44"/>
    </w:p>
    <w:p w:rsidR="002F5B4E" w:rsidRDefault="001A69BF" w:rsidP="007B3756">
      <w:pPr>
        <w:pStyle w:val="a"/>
        <w:numPr>
          <w:ilvl w:val="0"/>
          <w:numId w:val="30"/>
        </w:numPr>
      </w:pPr>
      <w:r w:rsidRPr="002F5B4E">
        <w:rPr>
          <w:rFonts w:hint="eastAsia"/>
        </w:rPr>
        <w:t>功能说明：</w:t>
      </w:r>
    </w:p>
    <w:p w:rsidR="001A69BF" w:rsidRPr="002F5B4E" w:rsidRDefault="002F5B4E" w:rsidP="007B3756">
      <w:pPr>
        <w:pStyle w:val="afd"/>
      </w:pPr>
      <w:r w:rsidRPr="007B3756">
        <w:rPr>
          <w:rFonts w:hint="eastAsia"/>
        </w:rPr>
        <w:t>在发生费用之前填入费用使用申请，说明该费用发生具体事项（比如：招待费等），由</w:t>
      </w:r>
      <w:r w:rsidR="00BF1EE0" w:rsidRPr="007B3756">
        <w:rPr>
          <w:rFonts w:hint="eastAsia"/>
        </w:rPr>
        <w:t>相关</w:t>
      </w:r>
      <w:r w:rsidRPr="007B3756">
        <w:rPr>
          <w:rFonts w:hint="eastAsia"/>
        </w:rPr>
        <w:t>负责人</w:t>
      </w:r>
      <w:r w:rsidR="00BF1EE0" w:rsidRPr="007B3756">
        <w:rPr>
          <w:rFonts w:hint="eastAsia"/>
        </w:rPr>
        <w:t>和领导</w:t>
      </w:r>
      <w:r w:rsidRPr="007B3756">
        <w:rPr>
          <w:rFonts w:hint="eastAsia"/>
        </w:rPr>
        <w:t>进行审批。</w:t>
      </w:r>
      <w:r w:rsidR="00BF1EE0" w:rsidRPr="007B3756">
        <w:rPr>
          <w:rFonts w:hint="eastAsia"/>
        </w:rPr>
        <w:t>审批通过后流转至财务部门执行拨款。</w:t>
      </w:r>
    </w:p>
    <w:p w:rsidR="007B3756" w:rsidRDefault="001A69BF" w:rsidP="007B3756">
      <w:pPr>
        <w:pStyle w:val="a"/>
        <w:numPr>
          <w:ilvl w:val="0"/>
          <w:numId w:val="30"/>
        </w:numPr>
      </w:pPr>
      <w:r w:rsidRPr="007D2609">
        <w:rPr>
          <w:rFonts w:hint="eastAsia"/>
        </w:rPr>
        <w:t>流程说明：</w:t>
      </w:r>
    </w:p>
    <w:p w:rsidR="001A69BF" w:rsidRPr="00E136FA" w:rsidRDefault="0046662A" w:rsidP="007B3756">
      <w:pPr>
        <w:pStyle w:val="afd"/>
      </w:pPr>
      <w:r>
        <w:rPr>
          <w:rFonts w:hint="eastAsia"/>
        </w:rPr>
        <w:t>申请人</w:t>
      </w:r>
      <w:r>
        <w:rPr>
          <w:rFonts w:hint="eastAsia"/>
        </w:rPr>
        <w:t>-</w:t>
      </w:r>
      <w:r>
        <w:rPr>
          <w:rFonts w:hint="eastAsia"/>
        </w:rPr>
        <w:t>〉部门负责人</w:t>
      </w:r>
      <w:r>
        <w:rPr>
          <w:rFonts w:hint="eastAsia"/>
        </w:rPr>
        <w:t>-</w:t>
      </w:r>
      <w:r>
        <w:rPr>
          <w:rFonts w:hint="eastAsia"/>
        </w:rPr>
        <w:t>〉分管领导</w:t>
      </w:r>
      <w:r>
        <w:rPr>
          <w:rFonts w:hint="eastAsia"/>
        </w:rPr>
        <w:t>-</w:t>
      </w:r>
      <w:r>
        <w:rPr>
          <w:rFonts w:hint="eastAsia"/>
        </w:rPr>
        <w:t>〉公司总经理</w:t>
      </w:r>
    </w:p>
    <w:p w:rsidR="00207B01" w:rsidRDefault="001A69BF" w:rsidP="007B3756">
      <w:pPr>
        <w:pStyle w:val="a"/>
        <w:numPr>
          <w:ilvl w:val="0"/>
          <w:numId w:val="30"/>
        </w:numPr>
      </w:pPr>
      <w:r w:rsidRPr="007D2609">
        <w:rPr>
          <w:rFonts w:hint="eastAsia"/>
        </w:rPr>
        <w:t>报表样式：</w:t>
      </w:r>
    </w:p>
    <w:tbl>
      <w:tblPr>
        <w:tblStyle w:val="af7"/>
        <w:tblW w:w="0" w:type="auto"/>
        <w:tblInd w:w="1101" w:type="dxa"/>
        <w:tblLook w:val="04A0"/>
      </w:tblPr>
      <w:tblGrid>
        <w:gridCol w:w="1526"/>
        <w:gridCol w:w="1642"/>
        <w:gridCol w:w="1230"/>
        <w:gridCol w:w="1686"/>
        <w:gridCol w:w="2421"/>
      </w:tblGrid>
      <w:tr w:rsidR="00207B01" w:rsidTr="007B3756">
        <w:tc>
          <w:tcPr>
            <w:tcW w:w="1526" w:type="dxa"/>
            <w:shd w:val="clear" w:color="auto" w:fill="548DD4" w:themeFill="text2" w:themeFillTint="99"/>
          </w:tcPr>
          <w:p w:rsidR="00207B01" w:rsidRPr="00E312F9" w:rsidRDefault="00207B01" w:rsidP="00793103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  <w:shd w:val="clear" w:color="auto" w:fill="548DD4" w:themeFill="text2" w:themeFillTint="99"/>
          </w:tcPr>
          <w:p w:rsidR="00207B01" w:rsidRPr="00E312F9" w:rsidRDefault="00207B01" w:rsidP="00793103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E312F9">
              <w:rPr>
                <w:rFonts w:ascii="宋体" w:hAnsi="宋体" w:hint="eastAsia"/>
                <w:sz w:val="24"/>
              </w:rPr>
              <w:t>字段信息</w:t>
            </w:r>
          </w:p>
        </w:tc>
        <w:tc>
          <w:tcPr>
            <w:tcW w:w="1230" w:type="dxa"/>
            <w:shd w:val="clear" w:color="auto" w:fill="548DD4" w:themeFill="text2" w:themeFillTint="99"/>
          </w:tcPr>
          <w:p w:rsidR="00207B01" w:rsidRPr="00E312F9" w:rsidRDefault="00207B01" w:rsidP="00793103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E312F9"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1686" w:type="dxa"/>
            <w:shd w:val="clear" w:color="auto" w:fill="548DD4" w:themeFill="text2" w:themeFillTint="99"/>
          </w:tcPr>
          <w:p w:rsidR="00207B01" w:rsidRPr="00E312F9" w:rsidRDefault="00207B01" w:rsidP="00793103">
            <w:pPr>
              <w:spacing w:line="360" w:lineRule="auto"/>
              <w:ind w:firstLineChars="200" w:firstLine="480"/>
              <w:jc w:val="center"/>
              <w:rPr>
                <w:rFonts w:ascii="宋体" w:hAnsi="宋体"/>
                <w:sz w:val="24"/>
              </w:rPr>
            </w:pPr>
            <w:r w:rsidRPr="00E312F9">
              <w:rPr>
                <w:rFonts w:ascii="宋体" w:hAnsi="宋体" w:hint="eastAsia"/>
                <w:sz w:val="24"/>
              </w:rPr>
              <w:t>录入方式</w:t>
            </w:r>
          </w:p>
        </w:tc>
        <w:tc>
          <w:tcPr>
            <w:tcW w:w="2421" w:type="dxa"/>
            <w:shd w:val="clear" w:color="auto" w:fill="548DD4" w:themeFill="text2" w:themeFillTint="99"/>
          </w:tcPr>
          <w:p w:rsidR="00207B01" w:rsidRPr="00E312F9" w:rsidRDefault="00207B01" w:rsidP="00793103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E312F9">
              <w:rPr>
                <w:rFonts w:ascii="宋体" w:hAnsi="宋体" w:hint="eastAsia"/>
                <w:sz w:val="24"/>
              </w:rPr>
              <w:t>备注</w:t>
            </w:r>
          </w:p>
        </w:tc>
      </w:tr>
      <w:tr w:rsidR="00207B01" w:rsidTr="007B3756">
        <w:tc>
          <w:tcPr>
            <w:tcW w:w="1526" w:type="dxa"/>
            <w:shd w:val="clear" w:color="auto" w:fill="548DD4" w:themeFill="text2" w:themeFillTint="99"/>
          </w:tcPr>
          <w:p w:rsidR="00207B01" w:rsidRPr="00A141F5" w:rsidRDefault="00207B01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 w:rsidRPr="00A141F5">
              <w:rPr>
                <w:rFonts w:ascii="宋体" w:hAnsi="宋体" w:hint="eastAsia"/>
                <w:b/>
                <w:sz w:val="24"/>
              </w:rPr>
              <w:t>基本信息</w:t>
            </w:r>
          </w:p>
        </w:tc>
        <w:tc>
          <w:tcPr>
            <w:tcW w:w="6979" w:type="dxa"/>
            <w:gridSpan w:val="4"/>
            <w:shd w:val="clear" w:color="auto" w:fill="548DD4" w:themeFill="text2" w:themeFillTint="99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207B01" w:rsidTr="007B3756">
        <w:tc>
          <w:tcPr>
            <w:tcW w:w="1526" w:type="dxa"/>
            <w:vMerge w:val="restart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207B01" w:rsidRPr="00A141F5" w:rsidRDefault="00207B01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编号</w:t>
            </w:r>
          </w:p>
        </w:tc>
        <w:tc>
          <w:tcPr>
            <w:tcW w:w="1230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686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自动</w:t>
            </w:r>
          </w:p>
        </w:tc>
        <w:tc>
          <w:tcPr>
            <w:tcW w:w="2421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207B01" w:rsidTr="007B3756">
        <w:tc>
          <w:tcPr>
            <w:tcW w:w="1526" w:type="dxa"/>
            <w:vMerge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207B01" w:rsidRPr="00A141F5" w:rsidRDefault="00207B01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标题</w:t>
            </w:r>
          </w:p>
        </w:tc>
        <w:tc>
          <w:tcPr>
            <w:tcW w:w="1230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686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207B01" w:rsidTr="007B3756">
        <w:tc>
          <w:tcPr>
            <w:tcW w:w="1526" w:type="dxa"/>
            <w:vMerge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207B01" w:rsidRPr="00A141F5" w:rsidRDefault="00207B01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状态</w:t>
            </w:r>
          </w:p>
        </w:tc>
        <w:tc>
          <w:tcPr>
            <w:tcW w:w="1230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686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自动</w:t>
            </w:r>
          </w:p>
        </w:tc>
        <w:tc>
          <w:tcPr>
            <w:tcW w:w="2421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207B01" w:rsidTr="007B3756">
        <w:tc>
          <w:tcPr>
            <w:tcW w:w="1526" w:type="dxa"/>
            <w:vMerge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207B01" w:rsidRPr="00A141F5" w:rsidRDefault="00207B01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申请人</w:t>
            </w:r>
          </w:p>
        </w:tc>
        <w:tc>
          <w:tcPr>
            <w:tcW w:w="1230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686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自动或弹框选择</w:t>
            </w:r>
          </w:p>
        </w:tc>
        <w:tc>
          <w:tcPr>
            <w:tcW w:w="2421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207B01" w:rsidTr="007B3756">
        <w:tc>
          <w:tcPr>
            <w:tcW w:w="1526" w:type="dxa"/>
            <w:vMerge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207B01" w:rsidRPr="00A141F5" w:rsidRDefault="00207B01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申请部门</w:t>
            </w:r>
          </w:p>
        </w:tc>
        <w:tc>
          <w:tcPr>
            <w:tcW w:w="1230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686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自动</w:t>
            </w:r>
          </w:p>
        </w:tc>
        <w:tc>
          <w:tcPr>
            <w:tcW w:w="2421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207B01" w:rsidTr="007B3756">
        <w:tc>
          <w:tcPr>
            <w:tcW w:w="1526" w:type="dxa"/>
            <w:vMerge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207B01" w:rsidRPr="00A141F5" w:rsidRDefault="00207B01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申请日期</w:t>
            </w:r>
          </w:p>
        </w:tc>
        <w:tc>
          <w:tcPr>
            <w:tcW w:w="1230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时间</w:t>
            </w:r>
          </w:p>
        </w:tc>
        <w:tc>
          <w:tcPr>
            <w:tcW w:w="1686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自动（默认当</w:t>
            </w:r>
            <w:r>
              <w:rPr>
                <w:rFonts w:ascii="宋体" w:hAnsi="宋体" w:hint="eastAsia"/>
                <w:sz w:val="24"/>
              </w:rPr>
              <w:lastRenderedPageBreak/>
              <w:t>天日期）或时间控件手动</w:t>
            </w:r>
          </w:p>
        </w:tc>
        <w:tc>
          <w:tcPr>
            <w:tcW w:w="2421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207B01" w:rsidTr="007B3756">
        <w:tc>
          <w:tcPr>
            <w:tcW w:w="1526" w:type="dxa"/>
            <w:vMerge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207B01" w:rsidRPr="00A141F5" w:rsidRDefault="00207B01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接待类型</w:t>
            </w:r>
          </w:p>
        </w:tc>
        <w:tc>
          <w:tcPr>
            <w:tcW w:w="1230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手动下拉框</w:t>
            </w:r>
          </w:p>
        </w:tc>
        <w:tc>
          <w:tcPr>
            <w:tcW w:w="2421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公务、商务</w:t>
            </w:r>
          </w:p>
        </w:tc>
      </w:tr>
      <w:tr w:rsidR="00207B01" w:rsidTr="007B3756">
        <w:tc>
          <w:tcPr>
            <w:tcW w:w="1526" w:type="dxa"/>
            <w:vMerge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207B01" w:rsidRPr="00A141F5" w:rsidRDefault="00207B01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接待事由</w:t>
            </w:r>
          </w:p>
        </w:tc>
        <w:tc>
          <w:tcPr>
            <w:tcW w:w="1230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207B01" w:rsidTr="007B3756">
        <w:tc>
          <w:tcPr>
            <w:tcW w:w="1526" w:type="dxa"/>
            <w:vMerge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207B01" w:rsidRPr="00A141F5" w:rsidRDefault="00207B01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金额</w:t>
            </w:r>
          </w:p>
        </w:tc>
        <w:tc>
          <w:tcPr>
            <w:tcW w:w="1230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207B01" w:rsidTr="007B3756">
        <w:tc>
          <w:tcPr>
            <w:tcW w:w="1526" w:type="dxa"/>
            <w:vMerge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207B01" w:rsidRPr="00A141F5" w:rsidRDefault="00207B01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事项说明</w:t>
            </w:r>
          </w:p>
        </w:tc>
        <w:tc>
          <w:tcPr>
            <w:tcW w:w="1230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207B01" w:rsidTr="007B3756">
        <w:tc>
          <w:tcPr>
            <w:tcW w:w="1526" w:type="dxa"/>
            <w:vMerge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207B01" w:rsidRPr="00A141F5" w:rsidRDefault="00207B01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接待对象</w:t>
            </w:r>
          </w:p>
        </w:tc>
        <w:tc>
          <w:tcPr>
            <w:tcW w:w="1230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207B01" w:rsidTr="007B3756">
        <w:tc>
          <w:tcPr>
            <w:tcW w:w="1526" w:type="dxa"/>
            <w:vMerge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207B01" w:rsidRPr="00A141F5" w:rsidRDefault="00207B01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人数</w:t>
            </w:r>
          </w:p>
        </w:tc>
        <w:tc>
          <w:tcPr>
            <w:tcW w:w="1230" w:type="dxa"/>
          </w:tcPr>
          <w:p w:rsidR="00207B01" w:rsidRDefault="00350855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207B01" w:rsidRDefault="00350855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207B01" w:rsidTr="007B3756">
        <w:tc>
          <w:tcPr>
            <w:tcW w:w="1526" w:type="dxa"/>
            <w:vMerge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207B01" w:rsidRPr="00A141F5" w:rsidRDefault="00207B01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公司陪同人员</w:t>
            </w:r>
          </w:p>
        </w:tc>
        <w:tc>
          <w:tcPr>
            <w:tcW w:w="1230" w:type="dxa"/>
          </w:tcPr>
          <w:p w:rsidR="00207B01" w:rsidRDefault="00350855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207B01" w:rsidRDefault="00350855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207B01" w:rsidTr="007B3756">
        <w:tc>
          <w:tcPr>
            <w:tcW w:w="1526" w:type="dxa"/>
            <w:vMerge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207B01" w:rsidRPr="00A141F5" w:rsidRDefault="00207B01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人数</w:t>
            </w:r>
          </w:p>
        </w:tc>
        <w:tc>
          <w:tcPr>
            <w:tcW w:w="1230" w:type="dxa"/>
          </w:tcPr>
          <w:p w:rsidR="00207B01" w:rsidRDefault="00350855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207B01" w:rsidRDefault="00350855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207B01" w:rsidTr="007B3756">
        <w:tc>
          <w:tcPr>
            <w:tcW w:w="1526" w:type="dxa"/>
            <w:vMerge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207B01" w:rsidRPr="00A141F5" w:rsidRDefault="00207B01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用餐时间</w:t>
            </w:r>
          </w:p>
        </w:tc>
        <w:tc>
          <w:tcPr>
            <w:tcW w:w="1230" w:type="dxa"/>
          </w:tcPr>
          <w:p w:rsidR="00207B01" w:rsidRDefault="00350855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时间</w:t>
            </w:r>
          </w:p>
        </w:tc>
        <w:tc>
          <w:tcPr>
            <w:tcW w:w="1686" w:type="dxa"/>
          </w:tcPr>
          <w:p w:rsidR="00207B01" w:rsidRDefault="00350855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207B01" w:rsidTr="007B3756">
        <w:tc>
          <w:tcPr>
            <w:tcW w:w="1526" w:type="dxa"/>
            <w:vMerge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207B01" w:rsidRPr="00A141F5" w:rsidRDefault="00207B01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用餐类型</w:t>
            </w:r>
          </w:p>
        </w:tc>
        <w:tc>
          <w:tcPr>
            <w:tcW w:w="1230" w:type="dxa"/>
          </w:tcPr>
          <w:p w:rsidR="00207B01" w:rsidRDefault="00350855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207B01" w:rsidRDefault="00350855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手动下拉框</w:t>
            </w:r>
          </w:p>
        </w:tc>
        <w:tc>
          <w:tcPr>
            <w:tcW w:w="2421" w:type="dxa"/>
          </w:tcPr>
          <w:p w:rsidR="00207B01" w:rsidRDefault="00350855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早、中、晚</w:t>
            </w:r>
          </w:p>
        </w:tc>
      </w:tr>
      <w:tr w:rsidR="00207B01" w:rsidTr="007B3756">
        <w:tc>
          <w:tcPr>
            <w:tcW w:w="1526" w:type="dxa"/>
            <w:vMerge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207B01" w:rsidRPr="00A141F5" w:rsidRDefault="00207B01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菜单明细</w:t>
            </w:r>
          </w:p>
        </w:tc>
        <w:tc>
          <w:tcPr>
            <w:tcW w:w="1230" w:type="dxa"/>
          </w:tcPr>
          <w:p w:rsidR="00207B01" w:rsidRDefault="009F08AF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207B01" w:rsidRPr="003F0126" w:rsidRDefault="009F08AF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207B01" w:rsidTr="007B3756">
        <w:tc>
          <w:tcPr>
            <w:tcW w:w="1526" w:type="dxa"/>
            <w:vMerge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207B01" w:rsidRPr="00A141F5" w:rsidRDefault="00207B01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 w:rsidRPr="00A141F5">
              <w:rPr>
                <w:rFonts w:ascii="宋体" w:hAnsi="宋体" w:hint="eastAsia"/>
                <w:b/>
                <w:sz w:val="24"/>
              </w:rPr>
              <w:t>录入人</w:t>
            </w:r>
          </w:p>
        </w:tc>
        <w:tc>
          <w:tcPr>
            <w:tcW w:w="1230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自动带出</w:t>
            </w:r>
          </w:p>
        </w:tc>
        <w:tc>
          <w:tcPr>
            <w:tcW w:w="2421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207B01" w:rsidTr="007B3756">
        <w:tc>
          <w:tcPr>
            <w:tcW w:w="1526" w:type="dxa"/>
            <w:vMerge/>
          </w:tcPr>
          <w:p w:rsidR="00207B01" w:rsidRPr="00814FFF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207B01" w:rsidRPr="00814FFF" w:rsidRDefault="00207B01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 w:rsidRPr="00814FFF">
              <w:rPr>
                <w:rFonts w:ascii="宋体" w:hAnsi="宋体" w:hint="eastAsia"/>
                <w:b/>
                <w:sz w:val="24"/>
              </w:rPr>
              <w:t>录入时间</w:t>
            </w:r>
          </w:p>
        </w:tc>
        <w:tc>
          <w:tcPr>
            <w:tcW w:w="1230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时间类型</w:t>
            </w:r>
          </w:p>
        </w:tc>
        <w:tc>
          <w:tcPr>
            <w:tcW w:w="1686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自动带出</w:t>
            </w:r>
          </w:p>
        </w:tc>
        <w:tc>
          <w:tcPr>
            <w:tcW w:w="2421" w:type="dxa"/>
          </w:tcPr>
          <w:p w:rsidR="00207B01" w:rsidRDefault="00207B01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</w:tbl>
    <w:p w:rsidR="00207B01" w:rsidRDefault="00207B01" w:rsidP="003F0126">
      <w:pPr>
        <w:pStyle w:val="10"/>
        <w:ind w:firstLine="0"/>
        <w:rPr>
          <w:sz w:val="24"/>
          <w:szCs w:val="24"/>
        </w:rPr>
      </w:pPr>
    </w:p>
    <w:p w:rsidR="00E136FA" w:rsidRDefault="00E136FA" w:rsidP="003F0126">
      <w:pPr>
        <w:pStyle w:val="10"/>
        <w:ind w:left="840" w:firstLine="0"/>
        <w:rPr>
          <w:sz w:val="24"/>
          <w:szCs w:val="24"/>
        </w:rPr>
      </w:pPr>
    </w:p>
    <w:p w:rsidR="00E136FA" w:rsidRPr="00E136FA" w:rsidRDefault="00E136FA" w:rsidP="003F012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333334" cy="4171429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334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F55" w:rsidRDefault="00396405" w:rsidP="00FF676A">
      <w:pPr>
        <w:pStyle w:val="4"/>
      </w:pPr>
      <w:bookmarkStart w:id="45" w:name="_Toc514148800"/>
      <w:r>
        <w:rPr>
          <w:rFonts w:hint="eastAsia"/>
        </w:rPr>
        <w:lastRenderedPageBreak/>
        <w:t>费用</w:t>
      </w:r>
      <w:r w:rsidR="009E7655">
        <w:rPr>
          <w:rFonts w:hint="eastAsia"/>
        </w:rPr>
        <w:t>报销</w:t>
      </w:r>
      <w:bookmarkEnd w:id="45"/>
    </w:p>
    <w:p w:rsidR="002F5B4E" w:rsidRDefault="002F5B4E" w:rsidP="007B3756">
      <w:pPr>
        <w:pStyle w:val="a"/>
        <w:numPr>
          <w:ilvl w:val="0"/>
          <w:numId w:val="31"/>
        </w:numPr>
      </w:pPr>
      <w:r w:rsidRPr="002F5B4E">
        <w:rPr>
          <w:rFonts w:hint="eastAsia"/>
        </w:rPr>
        <w:t>功能说明：</w:t>
      </w:r>
    </w:p>
    <w:p w:rsidR="00AD0B72" w:rsidRDefault="00BF1EE0" w:rsidP="007B3756">
      <w:pPr>
        <w:pStyle w:val="afd"/>
      </w:pPr>
      <w:r>
        <w:rPr>
          <w:rFonts w:hint="eastAsia"/>
        </w:rPr>
        <w:t>此功能为所有人员都可发起，用于日常费用报销。发起人</w:t>
      </w:r>
      <w:r w:rsidR="00085384">
        <w:rPr>
          <w:rFonts w:hint="eastAsia"/>
        </w:rPr>
        <w:t>对发生的费用进行填报，信息包括费用使用说明，时间等相关信息。相关票据已附件形式进行上传，并</w:t>
      </w:r>
      <w:r w:rsidR="00F92D59">
        <w:rPr>
          <w:rFonts w:hint="eastAsia"/>
        </w:rPr>
        <w:t>线上完成费用报销流程，审批完成后发起人可在线打印</w:t>
      </w:r>
      <w:r w:rsidR="00085384">
        <w:rPr>
          <w:rFonts w:hint="eastAsia"/>
        </w:rPr>
        <w:t>费用报销单</w:t>
      </w:r>
      <w:r w:rsidR="00F92D59">
        <w:rPr>
          <w:rFonts w:hint="eastAsia"/>
        </w:rPr>
        <w:t>，连同相关票据线下提交财务部，财务部进行拨款</w:t>
      </w:r>
      <w:r w:rsidR="00085384">
        <w:rPr>
          <w:rFonts w:hint="eastAsia"/>
        </w:rPr>
        <w:t>。</w:t>
      </w:r>
    </w:p>
    <w:p w:rsidR="00AD0B72" w:rsidRPr="00AD0B72" w:rsidRDefault="00AD0B72" w:rsidP="007B3756">
      <w:pPr>
        <w:pStyle w:val="afd"/>
        <w:rPr>
          <w:color w:val="FF0000"/>
        </w:rPr>
      </w:pPr>
      <w:r w:rsidRPr="00AD0B72">
        <w:rPr>
          <w:rFonts w:hint="eastAsia"/>
          <w:color w:val="FF0000"/>
        </w:rPr>
        <w:t>添加是否安全环保费字段：是</w:t>
      </w:r>
      <w:r w:rsidRPr="00AD0B72">
        <w:rPr>
          <w:rFonts w:hint="eastAsia"/>
          <w:color w:val="FF0000"/>
        </w:rPr>
        <w:t>/</w:t>
      </w:r>
      <w:r w:rsidRPr="00AD0B72">
        <w:rPr>
          <w:rFonts w:hint="eastAsia"/>
          <w:color w:val="FF0000"/>
        </w:rPr>
        <w:t>否。</w:t>
      </w:r>
    </w:p>
    <w:p w:rsidR="007B3756" w:rsidRDefault="002F5B4E" w:rsidP="007B3756">
      <w:pPr>
        <w:pStyle w:val="a"/>
      </w:pPr>
      <w:r w:rsidRPr="007D2609">
        <w:rPr>
          <w:rFonts w:hint="eastAsia"/>
        </w:rPr>
        <w:t>流程说明：</w:t>
      </w:r>
    </w:p>
    <w:p w:rsidR="00AD0B72" w:rsidRDefault="00AD0B72" w:rsidP="00AD0B72">
      <w:pPr>
        <w:pStyle w:val="a"/>
        <w:numPr>
          <w:ilvl w:val="0"/>
          <w:numId w:val="0"/>
        </w:numPr>
        <w:ind w:left="840"/>
      </w:pPr>
      <w:r>
        <w:rPr>
          <w:rFonts w:hint="eastAsia"/>
        </w:rPr>
        <w:t xml:space="preserve">    </w:t>
      </w:r>
      <w:r>
        <w:rPr>
          <w:rFonts w:hint="eastAsia"/>
        </w:rPr>
        <w:t>是安全环保费</w:t>
      </w:r>
      <w:r w:rsidR="008823A8">
        <w:rPr>
          <w:rFonts w:hint="eastAsia"/>
        </w:rPr>
        <w:t>需安全环保部审批</w:t>
      </w:r>
      <w:r>
        <w:rPr>
          <w:rFonts w:hint="eastAsia"/>
        </w:rPr>
        <w:t>：</w:t>
      </w:r>
    </w:p>
    <w:p w:rsidR="00AD0B72" w:rsidRPr="00AD0B72" w:rsidRDefault="00AD0B72" w:rsidP="00AD0B72">
      <w:pPr>
        <w:pStyle w:val="afd"/>
      </w:pPr>
      <w:r>
        <w:rPr>
          <w:rFonts w:hint="eastAsia"/>
        </w:rPr>
        <w:t xml:space="preserve">    </w:t>
      </w:r>
      <w:r>
        <w:rPr>
          <w:rFonts w:hint="eastAsia"/>
        </w:rPr>
        <w:t>申请人</w:t>
      </w:r>
      <w:r>
        <w:rPr>
          <w:rFonts w:hint="eastAsia"/>
        </w:rPr>
        <w:t>-</w:t>
      </w:r>
      <w:r>
        <w:rPr>
          <w:rFonts w:hint="eastAsia"/>
        </w:rPr>
        <w:t>〉部门负责人</w:t>
      </w:r>
      <w:r>
        <w:rPr>
          <w:rFonts w:hint="eastAsia"/>
        </w:rPr>
        <w:t>-</w:t>
      </w:r>
      <w:r>
        <w:rPr>
          <w:rFonts w:hint="eastAsia"/>
        </w:rPr>
        <w:t>〉安环部部长</w:t>
      </w:r>
      <w:r>
        <w:rPr>
          <w:rFonts w:hint="eastAsia"/>
        </w:rPr>
        <w:t xml:space="preserve"> -</w:t>
      </w:r>
      <w:r>
        <w:rPr>
          <w:rFonts w:hint="eastAsia"/>
        </w:rPr>
        <w:t>〉财务部</w:t>
      </w:r>
      <w:r>
        <w:rPr>
          <w:rFonts w:hint="eastAsia"/>
        </w:rPr>
        <w:t>-</w:t>
      </w:r>
      <w:r>
        <w:rPr>
          <w:rFonts w:hint="eastAsia"/>
        </w:rPr>
        <w:t>〉财务部分管领导</w:t>
      </w:r>
      <w:r>
        <w:rPr>
          <w:rFonts w:hint="eastAsia"/>
        </w:rPr>
        <w:t>-</w:t>
      </w:r>
      <w:r>
        <w:rPr>
          <w:rFonts w:hint="eastAsia"/>
        </w:rPr>
        <w:t>〉单位负责人</w:t>
      </w:r>
    </w:p>
    <w:p w:rsidR="002F5B4E" w:rsidRDefault="00AD0B72" w:rsidP="007B3756">
      <w:pPr>
        <w:pStyle w:val="a"/>
        <w:numPr>
          <w:ilvl w:val="0"/>
          <w:numId w:val="0"/>
        </w:numPr>
        <w:ind w:left="840"/>
      </w:pPr>
      <w:r>
        <w:rPr>
          <w:rFonts w:hint="eastAsia"/>
        </w:rPr>
        <w:t xml:space="preserve">    </w:t>
      </w:r>
      <w:r>
        <w:rPr>
          <w:rFonts w:hint="eastAsia"/>
        </w:rPr>
        <w:t>其他：</w:t>
      </w:r>
    </w:p>
    <w:p w:rsidR="00AD0B72" w:rsidRPr="00AD0B72" w:rsidRDefault="00AD0B72" w:rsidP="00AD0B72">
      <w:pPr>
        <w:pStyle w:val="afd"/>
      </w:pPr>
      <w:r>
        <w:rPr>
          <w:rFonts w:hint="eastAsia"/>
        </w:rPr>
        <w:t xml:space="preserve">    </w:t>
      </w:r>
      <w:r>
        <w:rPr>
          <w:rFonts w:hint="eastAsia"/>
        </w:rPr>
        <w:t>申请人</w:t>
      </w:r>
      <w:r>
        <w:rPr>
          <w:rFonts w:hint="eastAsia"/>
        </w:rPr>
        <w:t>-</w:t>
      </w:r>
      <w:r>
        <w:rPr>
          <w:rFonts w:hint="eastAsia"/>
        </w:rPr>
        <w:t>〉部门负责人</w:t>
      </w:r>
      <w:r>
        <w:rPr>
          <w:rFonts w:hint="eastAsia"/>
        </w:rPr>
        <w:t>-</w:t>
      </w:r>
      <w:r>
        <w:rPr>
          <w:rFonts w:hint="eastAsia"/>
        </w:rPr>
        <w:t>〉财务部</w:t>
      </w:r>
      <w:r>
        <w:rPr>
          <w:rFonts w:hint="eastAsia"/>
        </w:rPr>
        <w:t>-</w:t>
      </w:r>
      <w:r>
        <w:rPr>
          <w:rFonts w:hint="eastAsia"/>
        </w:rPr>
        <w:t>〉财务部分管领导</w:t>
      </w:r>
      <w:r>
        <w:rPr>
          <w:rFonts w:hint="eastAsia"/>
        </w:rPr>
        <w:t>-</w:t>
      </w:r>
      <w:r>
        <w:rPr>
          <w:rFonts w:hint="eastAsia"/>
        </w:rPr>
        <w:t>〉单位负责人</w:t>
      </w:r>
    </w:p>
    <w:p w:rsidR="00F50312" w:rsidRDefault="002F5B4E" w:rsidP="007B3756">
      <w:pPr>
        <w:pStyle w:val="a"/>
      </w:pPr>
      <w:r w:rsidRPr="007D2609">
        <w:rPr>
          <w:rFonts w:hint="eastAsia"/>
        </w:rPr>
        <w:t>报表样式：</w:t>
      </w:r>
    </w:p>
    <w:p w:rsidR="00F50312" w:rsidRDefault="00F50312" w:rsidP="003F0126">
      <w:pPr>
        <w:pStyle w:val="af8"/>
        <w:ind w:firstLine="480"/>
        <w:rPr>
          <w:sz w:val="24"/>
          <w:szCs w:val="24"/>
        </w:rPr>
      </w:pPr>
    </w:p>
    <w:tbl>
      <w:tblPr>
        <w:tblStyle w:val="af7"/>
        <w:tblW w:w="0" w:type="auto"/>
        <w:tblInd w:w="1101" w:type="dxa"/>
        <w:tblLook w:val="04A0"/>
      </w:tblPr>
      <w:tblGrid>
        <w:gridCol w:w="1526"/>
        <w:gridCol w:w="1642"/>
        <w:gridCol w:w="1230"/>
        <w:gridCol w:w="1686"/>
        <w:gridCol w:w="2421"/>
      </w:tblGrid>
      <w:tr w:rsidR="00F75B62" w:rsidTr="007B3756">
        <w:tc>
          <w:tcPr>
            <w:tcW w:w="1526" w:type="dxa"/>
            <w:shd w:val="clear" w:color="auto" w:fill="548DD4" w:themeFill="text2" w:themeFillTint="99"/>
          </w:tcPr>
          <w:p w:rsidR="00F75B62" w:rsidRPr="00E312F9" w:rsidRDefault="00F75B62" w:rsidP="00793103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  <w:shd w:val="clear" w:color="auto" w:fill="548DD4" w:themeFill="text2" w:themeFillTint="99"/>
          </w:tcPr>
          <w:p w:rsidR="00F75B62" w:rsidRPr="00E312F9" w:rsidRDefault="00F75B62" w:rsidP="00793103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E312F9">
              <w:rPr>
                <w:rFonts w:ascii="宋体" w:hAnsi="宋体" w:hint="eastAsia"/>
                <w:sz w:val="24"/>
              </w:rPr>
              <w:t>字段信息</w:t>
            </w:r>
          </w:p>
        </w:tc>
        <w:tc>
          <w:tcPr>
            <w:tcW w:w="1230" w:type="dxa"/>
            <w:shd w:val="clear" w:color="auto" w:fill="548DD4" w:themeFill="text2" w:themeFillTint="99"/>
          </w:tcPr>
          <w:p w:rsidR="00F75B62" w:rsidRPr="00E312F9" w:rsidRDefault="00F75B62" w:rsidP="00793103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E312F9"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1686" w:type="dxa"/>
            <w:shd w:val="clear" w:color="auto" w:fill="548DD4" w:themeFill="text2" w:themeFillTint="99"/>
          </w:tcPr>
          <w:p w:rsidR="00F75B62" w:rsidRPr="00E312F9" w:rsidRDefault="00F75B62" w:rsidP="00793103">
            <w:pPr>
              <w:spacing w:line="360" w:lineRule="auto"/>
              <w:ind w:firstLineChars="200" w:firstLine="480"/>
              <w:jc w:val="center"/>
              <w:rPr>
                <w:rFonts w:ascii="宋体" w:hAnsi="宋体"/>
                <w:sz w:val="24"/>
              </w:rPr>
            </w:pPr>
            <w:r w:rsidRPr="00E312F9">
              <w:rPr>
                <w:rFonts w:ascii="宋体" w:hAnsi="宋体" w:hint="eastAsia"/>
                <w:sz w:val="24"/>
              </w:rPr>
              <w:t>录入方式</w:t>
            </w:r>
          </w:p>
        </w:tc>
        <w:tc>
          <w:tcPr>
            <w:tcW w:w="2421" w:type="dxa"/>
            <w:shd w:val="clear" w:color="auto" w:fill="548DD4" w:themeFill="text2" w:themeFillTint="99"/>
          </w:tcPr>
          <w:p w:rsidR="00F75B62" w:rsidRPr="00E312F9" w:rsidRDefault="00F75B62" w:rsidP="00793103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E312F9">
              <w:rPr>
                <w:rFonts w:ascii="宋体" w:hAnsi="宋体" w:hint="eastAsia"/>
                <w:sz w:val="24"/>
              </w:rPr>
              <w:t>备注</w:t>
            </w:r>
          </w:p>
        </w:tc>
      </w:tr>
      <w:tr w:rsidR="00F75B62" w:rsidTr="007B3756">
        <w:tc>
          <w:tcPr>
            <w:tcW w:w="1526" w:type="dxa"/>
            <w:shd w:val="clear" w:color="auto" w:fill="548DD4" w:themeFill="text2" w:themeFillTint="99"/>
          </w:tcPr>
          <w:p w:rsidR="00F75B62" w:rsidRPr="00A141F5" w:rsidRDefault="00F75B62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 w:rsidRPr="00A141F5">
              <w:rPr>
                <w:rFonts w:ascii="宋体" w:hAnsi="宋体" w:hint="eastAsia"/>
                <w:b/>
                <w:sz w:val="24"/>
              </w:rPr>
              <w:t>基本信息</w:t>
            </w:r>
          </w:p>
        </w:tc>
        <w:tc>
          <w:tcPr>
            <w:tcW w:w="6979" w:type="dxa"/>
            <w:gridSpan w:val="4"/>
            <w:shd w:val="clear" w:color="auto" w:fill="548DD4" w:themeFill="text2" w:themeFillTint="99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F75B62" w:rsidTr="007B3756">
        <w:tc>
          <w:tcPr>
            <w:tcW w:w="1526" w:type="dxa"/>
            <w:vMerge w:val="restart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F75B62" w:rsidRPr="00A141F5" w:rsidRDefault="00F75B62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编号</w:t>
            </w:r>
          </w:p>
        </w:tc>
        <w:tc>
          <w:tcPr>
            <w:tcW w:w="1230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686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F75B62" w:rsidTr="007B3756">
        <w:tc>
          <w:tcPr>
            <w:tcW w:w="1526" w:type="dxa"/>
            <w:vMerge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F75B62" w:rsidRPr="00A141F5" w:rsidRDefault="00F75B62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标题</w:t>
            </w:r>
          </w:p>
        </w:tc>
        <w:tc>
          <w:tcPr>
            <w:tcW w:w="1230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686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F75B62" w:rsidTr="007B3756">
        <w:tc>
          <w:tcPr>
            <w:tcW w:w="1526" w:type="dxa"/>
            <w:vMerge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F75B62" w:rsidRPr="00A141F5" w:rsidRDefault="00F75B62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状态</w:t>
            </w:r>
          </w:p>
        </w:tc>
        <w:tc>
          <w:tcPr>
            <w:tcW w:w="1230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686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F75B62" w:rsidTr="007B3756">
        <w:tc>
          <w:tcPr>
            <w:tcW w:w="1526" w:type="dxa"/>
            <w:vMerge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F75B62" w:rsidRPr="00A141F5" w:rsidRDefault="00F75B62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申请人</w:t>
            </w:r>
          </w:p>
        </w:tc>
        <w:tc>
          <w:tcPr>
            <w:tcW w:w="1230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686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F75B62" w:rsidTr="007B3756">
        <w:tc>
          <w:tcPr>
            <w:tcW w:w="1526" w:type="dxa"/>
            <w:vMerge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F75B62" w:rsidRPr="00A141F5" w:rsidRDefault="00F75B62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申请部门</w:t>
            </w:r>
          </w:p>
        </w:tc>
        <w:tc>
          <w:tcPr>
            <w:tcW w:w="1230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686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F75B62" w:rsidTr="007B3756">
        <w:tc>
          <w:tcPr>
            <w:tcW w:w="1526" w:type="dxa"/>
            <w:vMerge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F75B62" w:rsidRPr="00A141F5" w:rsidRDefault="00F75B62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对方单位名称</w:t>
            </w:r>
          </w:p>
        </w:tc>
        <w:tc>
          <w:tcPr>
            <w:tcW w:w="1230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F75B62" w:rsidTr="007B3756">
        <w:tc>
          <w:tcPr>
            <w:tcW w:w="1526" w:type="dxa"/>
            <w:vMerge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F75B62" w:rsidRPr="00A141F5" w:rsidRDefault="00F75B62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开户行</w:t>
            </w:r>
          </w:p>
        </w:tc>
        <w:tc>
          <w:tcPr>
            <w:tcW w:w="1230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F75B62" w:rsidTr="007B3756">
        <w:tc>
          <w:tcPr>
            <w:tcW w:w="1526" w:type="dxa"/>
            <w:vMerge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F75B62" w:rsidRPr="00A141F5" w:rsidRDefault="00F75B62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账号</w:t>
            </w:r>
          </w:p>
        </w:tc>
        <w:tc>
          <w:tcPr>
            <w:tcW w:w="1230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F75B62" w:rsidTr="007B3756">
        <w:tc>
          <w:tcPr>
            <w:tcW w:w="1526" w:type="dxa"/>
            <w:vMerge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F75B62" w:rsidRPr="00A141F5" w:rsidRDefault="00F75B62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金额</w:t>
            </w:r>
          </w:p>
        </w:tc>
        <w:tc>
          <w:tcPr>
            <w:tcW w:w="1230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F75B62" w:rsidTr="007B3756">
        <w:tc>
          <w:tcPr>
            <w:tcW w:w="1526" w:type="dxa"/>
            <w:vMerge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F75B62" w:rsidRPr="00A141F5" w:rsidRDefault="00F75B62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事项说明</w:t>
            </w:r>
          </w:p>
        </w:tc>
        <w:tc>
          <w:tcPr>
            <w:tcW w:w="1230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F75B62" w:rsidTr="007B3756">
        <w:tc>
          <w:tcPr>
            <w:tcW w:w="1526" w:type="dxa"/>
            <w:vMerge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F75B62" w:rsidRPr="00A141F5" w:rsidRDefault="00F75B62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备注</w:t>
            </w:r>
          </w:p>
        </w:tc>
        <w:tc>
          <w:tcPr>
            <w:tcW w:w="1230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F75B62" w:rsidTr="007B3756">
        <w:tc>
          <w:tcPr>
            <w:tcW w:w="1526" w:type="dxa"/>
            <w:vMerge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F75B62" w:rsidRPr="00A141F5" w:rsidRDefault="00F75B62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 w:rsidRPr="00A141F5">
              <w:rPr>
                <w:rFonts w:ascii="宋体" w:hAnsi="宋体" w:hint="eastAsia"/>
                <w:b/>
                <w:sz w:val="24"/>
              </w:rPr>
              <w:t>录入人</w:t>
            </w:r>
          </w:p>
        </w:tc>
        <w:tc>
          <w:tcPr>
            <w:tcW w:w="1230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自动带出</w:t>
            </w:r>
          </w:p>
        </w:tc>
        <w:tc>
          <w:tcPr>
            <w:tcW w:w="2421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F75B62" w:rsidTr="007B3756">
        <w:tc>
          <w:tcPr>
            <w:tcW w:w="1526" w:type="dxa"/>
            <w:vMerge/>
          </w:tcPr>
          <w:p w:rsidR="00F75B62" w:rsidRP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F75B62" w:rsidRPr="00F75B62" w:rsidRDefault="00F75B62" w:rsidP="0079310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 w:rsidRPr="00F75B62">
              <w:rPr>
                <w:rFonts w:ascii="宋体" w:hAnsi="宋体" w:hint="eastAsia"/>
                <w:b/>
                <w:sz w:val="24"/>
              </w:rPr>
              <w:t>录入时间</w:t>
            </w:r>
          </w:p>
        </w:tc>
        <w:tc>
          <w:tcPr>
            <w:tcW w:w="1230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时间类型</w:t>
            </w:r>
          </w:p>
        </w:tc>
        <w:tc>
          <w:tcPr>
            <w:tcW w:w="1686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自动带出</w:t>
            </w:r>
          </w:p>
        </w:tc>
        <w:tc>
          <w:tcPr>
            <w:tcW w:w="2421" w:type="dxa"/>
          </w:tcPr>
          <w:p w:rsidR="00F75B62" w:rsidRDefault="00F75B62" w:rsidP="0079310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</w:tbl>
    <w:p w:rsidR="00F50312" w:rsidRDefault="00F50312" w:rsidP="003F0126">
      <w:pPr>
        <w:pStyle w:val="10"/>
        <w:ind w:left="840" w:firstLine="0"/>
        <w:rPr>
          <w:sz w:val="24"/>
          <w:szCs w:val="24"/>
        </w:rPr>
      </w:pPr>
    </w:p>
    <w:p w:rsidR="00F50312" w:rsidRDefault="00F50312" w:rsidP="003F0126">
      <w:pPr>
        <w:pStyle w:val="af8"/>
        <w:ind w:firstLine="480"/>
        <w:rPr>
          <w:sz w:val="24"/>
          <w:szCs w:val="24"/>
        </w:rPr>
      </w:pPr>
    </w:p>
    <w:p w:rsidR="00793103" w:rsidRDefault="00F50312" w:rsidP="007B375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000500" cy="294388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94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66" w:rsidRDefault="00550766" w:rsidP="001C6EB3">
      <w:pPr>
        <w:pStyle w:val="3"/>
      </w:pPr>
      <w:bookmarkStart w:id="46" w:name="_Toc514148801"/>
      <w:r>
        <w:rPr>
          <w:rFonts w:hint="eastAsia"/>
        </w:rPr>
        <w:t>保证金</w:t>
      </w:r>
      <w:r w:rsidR="0044312D">
        <w:rPr>
          <w:rFonts w:hint="eastAsia"/>
        </w:rPr>
        <w:t>保函</w:t>
      </w:r>
      <w:r>
        <w:rPr>
          <w:rFonts w:hint="eastAsia"/>
        </w:rPr>
        <w:t>管理</w:t>
      </w:r>
      <w:bookmarkEnd w:id="46"/>
    </w:p>
    <w:p w:rsidR="00550766" w:rsidRDefault="00550766" w:rsidP="001C6EB3">
      <w:pPr>
        <w:pStyle w:val="4"/>
      </w:pPr>
      <w:bookmarkStart w:id="47" w:name="_Toc514148802"/>
      <w:r>
        <w:rPr>
          <w:rFonts w:hint="eastAsia"/>
        </w:rPr>
        <w:t>保证金</w:t>
      </w:r>
      <w:r w:rsidR="001C6AAC">
        <w:rPr>
          <w:rFonts w:hint="eastAsia"/>
        </w:rPr>
        <w:t>(</w:t>
      </w:r>
      <w:r w:rsidR="001C6AAC">
        <w:rPr>
          <w:rFonts w:hint="eastAsia"/>
        </w:rPr>
        <w:t>保函</w:t>
      </w:r>
      <w:r w:rsidR="001C6AAC">
        <w:rPr>
          <w:rFonts w:hint="eastAsia"/>
        </w:rPr>
        <w:t>)</w:t>
      </w:r>
      <w:r w:rsidR="00D975E7">
        <w:rPr>
          <w:rFonts w:hint="eastAsia"/>
        </w:rPr>
        <w:t>（业主）</w:t>
      </w:r>
      <w:r>
        <w:rPr>
          <w:rFonts w:hint="eastAsia"/>
        </w:rPr>
        <w:t>申请</w:t>
      </w:r>
      <w:bookmarkEnd w:id="47"/>
    </w:p>
    <w:p w:rsidR="001C6EB3" w:rsidRDefault="001C6EB3" w:rsidP="007B3756">
      <w:pPr>
        <w:pStyle w:val="a"/>
        <w:numPr>
          <w:ilvl w:val="0"/>
          <w:numId w:val="32"/>
        </w:numPr>
      </w:pPr>
      <w:r w:rsidRPr="002F5B4E">
        <w:rPr>
          <w:rFonts w:hint="eastAsia"/>
        </w:rPr>
        <w:t>功能说明：</w:t>
      </w:r>
    </w:p>
    <w:p w:rsidR="00974F4C" w:rsidRPr="007B3756" w:rsidRDefault="009C7A2C" w:rsidP="007B3756">
      <w:pPr>
        <w:pStyle w:val="afd"/>
      </w:pPr>
      <w:r w:rsidRPr="007B3756">
        <w:rPr>
          <w:rFonts w:hint="eastAsia"/>
        </w:rPr>
        <w:t>该功能只针对履约保证金</w:t>
      </w:r>
    </w:p>
    <w:p w:rsidR="007B3756" w:rsidRDefault="001C6EB3" w:rsidP="007B3756">
      <w:pPr>
        <w:pStyle w:val="a"/>
        <w:numPr>
          <w:ilvl w:val="0"/>
          <w:numId w:val="32"/>
        </w:numPr>
      </w:pPr>
      <w:r w:rsidRPr="007D2609">
        <w:rPr>
          <w:rFonts w:hint="eastAsia"/>
        </w:rPr>
        <w:t>流程说明：</w:t>
      </w:r>
    </w:p>
    <w:p w:rsidR="001C6EB3" w:rsidRPr="001958F3" w:rsidRDefault="00D45357" w:rsidP="007B3756">
      <w:pPr>
        <w:pStyle w:val="afd"/>
      </w:pPr>
      <w:r w:rsidRPr="00D45357">
        <w:rPr>
          <w:rFonts w:hint="eastAsia"/>
        </w:rPr>
        <w:t>申请人</w:t>
      </w:r>
      <w:r w:rsidRPr="00D45357">
        <w:rPr>
          <w:rFonts w:hint="eastAsia"/>
        </w:rPr>
        <w:t>-</w:t>
      </w:r>
      <w:r w:rsidRPr="00D45357">
        <w:rPr>
          <w:rFonts w:hint="eastAsia"/>
        </w:rPr>
        <w:t>〉申请部门负责人</w:t>
      </w:r>
      <w:r w:rsidRPr="00D45357">
        <w:rPr>
          <w:rFonts w:hint="eastAsia"/>
        </w:rPr>
        <w:t>-</w:t>
      </w:r>
      <w:r w:rsidRPr="00D45357">
        <w:rPr>
          <w:rFonts w:hint="eastAsia"/>
        </w:rPr>
        <w:t>〉分管领导</w:t>
      </w:r>
      <w:r w:rsidRPr="00D45357">
        <w:rPr>
          <w:rFonts w:hint="eastAsia"/>
        </w:rPr>
        <w:t>-</w:t>
      </w:r>
      <w:r w:rsidRPr="00D45357">
        <w:rPr>
          <w:rFonts w:hint="eastAsia"/>
        </w:rPr>
        <w:t>〉财务部负责人</w:t>
      </w:r>
      <w:r w:rsidRPr="00D45357">
        <w:rPr>
          <w:rFonts w:hint="eastAsia"/>
        </w:rPr>
        <w:t>-</w:t>
      </w:r>
      <w:r w:rsidRPr="00D45357">
        <w:rPr>
          <w:rFonts w:hint="eastAsia"/>
        </w:rPr>
        <w:t>〉总经理</w:t>
      </w:r>
      <w:r w:rsidRPr="00D45357">
        <w:rPr>
          <w:rFonts w:hint="eastAsia"/>
        </w:rPr>
        <w:t>-</w:t>
      </w:r>
      <w:r w:rsidRPr="00D45357">
        <w:rPr>
          <w:rFonts w:hint="eastAsia"/>
        </w:rPr>
        <w:t>〉财务付款–〉付款完成后告知合同部</w:t>
      </w:r>
    </w:p>
    <w:p w:rsidR="007B3756" w:rsidRDefault="001C6EB3" w:rsidP="007B3756">
      <w:pPr>
        <w:pStyle w:val="a"/>
        <w:numPr>
          <w:ilvl w:val="0"/>
          <w:numId w:val="32"/>
        </w:numPr>
      </w:pPr>
      <w:r w:rsidRPr="007D2609">
        <w:rPr>
          <w:rFonts w:hint="eastAsia"/>
        </w:rPr>
        <w:t>报表样式：</w:t>
      </w:r>
    </w:p>
    <w:p w:rsidR="001C6EB3" w:rsidRDefault="00807892" w:rsidP="007B3756">
      <w:pPr>
        <w:pStyle w:val="afd"/>
      </w:pPr>
      <w:r>
        <w:rPr>
          <w:rFonts w:hint="eastAsia"/>
        </w:rPr>
        <w:t>和合同相关联，需要打印</w:t>
      </w:r>
      <w:r w:rsidR="007B3756">
        <w:rPr>
          <w:rFonts w:hint="eastAsia"/>
        </w:rPr>
        <w:t>。</w:t>
      </w:r>
    </w:p>
    <w:p w:rsidR="00974F4C" w:rsidRDefault="00974F4C" w:rsidP="00974F4C">
      <w:pPr>
        <w:pStyle w:val="af8"/>
        <w:ind w:firstLine="480"/>
        <w:rPr>
          <w:sz w:val="24"/>
          <w:szCs w:val="24"/>
        </w:rPr>
      </w:pPr>
    </w:p>
    <w:tbl>
      <w:tblPr>
        <w:tblStyle w:val="af7"/>
        <w:tblW w:w="0" w:type="auto"/>
        <w:tblInd w:w="1101" w:type="dxa"/>
        <w:tblLook w:val="04A0"/>
      </w:tblPr>
      <w:tblGrid>
        <w:gridCol w:w="1526"/>
        <w:gridCol w:w="1642"/>
        <w:gridCol w:w="1230"/>
        <w:gridCol w:w="1686"/>
        <w:gridCol w:w="2421"/>
      </w:tblGrid>
      <w:tr w:rsidR="00D62BE0" w:rsidTr="007B3756">
        <w:tc>
          <w:tcPr>
            <w:tcW w:w="1526" w:type="dxa"/>
            <w:shd w:val="clear" w:color="auto" w:fill="548DD4" w:themeFill="text2" w:themeFillTint="99"/>
          </w:tcPr>
          <w:p w:rsidR="00D62BE0" w:rsidRPr="00E312F9" w:rsidRDefault="00D62BE0" w:rsidP="009C7A2C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  <w:shd w:val="clear" w:color="auto" w:fill="548DD4" w:themeFill="text2" w:themeFillTint="99"/>
          </w:tcPr>
          <w:p w:rsidR="00D62BE0" w:rsidRPr="00E312F9" w:rsidRDefault="00D62BE0" w:rsidP="009C7A2C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E312F9">
              <w:rPr>
                <w:rFonts w:ascii="宋体" w:hAnsi="宋体" w:hint="eastAsia"/>
                <w:sz w:val="24"/>
              </w:rPr>
              <w:t>字段信息</w:t>
            </w:r>
          </w:p>
        </w:tc>
        <w:tc>
          <w:tcPr>
            <w:tcW w:w="1230" w:type="dxa"/>
            <w:shd w:val="clear" w:color="auto" w:fill="548DD4" w:themeFill="text2" w:themeFillTint="99"/>
          </w:tcPr>
          <w:p w:rsidR="00D62BE0" w:rsidRPr="00E312F9" w:rsidRDefault="00D62BE0" w:rsidP="009C7A2C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E312F9"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1686" w:type="dxa"/>
            <w:shd w:val="clear" w:color="auto" w:fill="548DD4" w:themeFill="text2" w:themeFillTint="99"/>
          </w:tcPr>
          <w:p w:rsidR="00D62BE0" w:rsidRPr="00E312F9" w:rsidRDefault="00D62BE0" w:rsidP="009C7A2C">
            <w:pPr>
              <w:spacing w:line="360" w:lineRule="auto"/>
              <w:ind w:firstLineChars="200" w:firstLine="480"/>
              <w:jc w:val="center"/>
              <w:rPr>
                <w:rFonts w:ascii="宋体" w:hAnsi="宋体"/>
                <w:sz w:val="24"/>
              </w:rPr>
            </w:pPr>
            <w:r w:rsidRPr="00E312F9">
              <w:rPr>
                <w:rFonts w:ascii="宋体" w:hAnsi="宋体" w:hint="eastAsia"/>
                <w:sz w:val="24"/>
              </w:rPr>
              <w:t>录入方式</w:t>
            </w:r>
          </w:p>
        </w:tc>
        <w:tc>
          <w:tcPr>
            <w:tcW w:w="2421" w:type="dxa"/>
            <w:shd w:val="clear" w:color="auto" w:fill="548DD4" w:themeFill="text2" w:themeFillTint="99"/>
          </w:tcPr>
          <w:p w:rsidR="00D62BE0" w:rsidRPr="00E312F9" w:rsidRDefault="00D62BE0" w:rsidP="009C7A2C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E312F9">
              <w:rPr>
                <w:rFonts w:ascii="宋体" w:hAnsi="宋体" w:hint="eastAsia"/>
                <w:sz w:val="24"/>
              </w:rPr>
              <w:t>备注</w:t>
            </w:r>
          </w:p>
        </w:tc>
      </w:tr>
      <w:tr w:rsidR="00D62BE0" w:rsidTr="007B3756">
        <w:tc>
          <w:tcPr>
            <w:tcW w:w="1526" w:type="dxa"/>
            <w:shd w:val="clear" w:color="auto" w:fill="548DD4" w:themeFill="text2" w:themeFillTint="99"/>
          </w:tcPr>
          <w:p w:rsidR="00D62BE0" w:rsidRPr="00A141F5" w:rsidRDefault="00D62BE0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 w:rsidRPr="00A141F5">
              <w:rPr>
                <w:rFonts w:ascii="宋体" w:hAnsi="宋体" w:hint="eastAsia"/>
                <w:b/>
                <w:sz w:val="24"/>
              </w:rPr>
              <w:t>基本信息</w:t>
            </w:r>
          </w:p>
        </w:tc>
        <w:tc>
          <w:tcPr>
            <w:tcW w:w="6979" w:type="dxa"/>
            <w:gridSpan w:val="4"/>
            <w:shd w:val="clear" w:color="auto" w:fill="548DD4" w:themeFill="text2" w:themeFillTint="99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D62BE0" w:rsidTr="007B3756">
        <w:tc>
          <w:tcPr>
            <w:tcW w:w="1526" w:type="dxa"/>
            <w:vMerge w:val="restart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D62BE0" w:rsidRPr="00A141F5" w:rsidRDefault="00D62BE0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编号</w:t>
            </w:r>
          </w:p>
        </w:tc>
        <w:tc>
          <w:tcPr>
            <w:tcW w:w="1230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686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D62BE0" w:rsidTr="007B3756">
        <w:tc>
          <w:tcPr>
            <w:tcW w:w="1526" w:type="dxa"/>
            <w:vMerge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D62BE0" w:rsidRPr="00A141F5" w:rsidRDefault="00D62BE0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标题</w:t>
            </w:r>
          </w:p>
        </w:tc>
        <w:tc>
          <w:tcPr>
            <w:tcW w:w="1230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686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D62BE0" w:rsidTr="007B3756">
        <w:tc>
          <w:tcPr>
            <w:tcW w:w="1526" w:type="dxa"/>
            <w:vMerge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D62BE0" w:rsidRPr="00A141F5" w:rsidRDefault="00D62BE0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状态</w:t>
            </w:r>
          </w:p>
        </w:tc>
        <w:tc>
          <w:tcPr>
            <w:tcW w:w="1230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686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1958F3" w:rsidTr="007B3756">
        <w:tc>
          <w:tcPr>
            <w:tcW w:w="1526" w:type="dxa"/>
            <w:vMerge/>
          </w:tcPr>
          <w:p w:rsidR="001958F3" w:rsidRDefault="001958F3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1958F3" w:rsidRDefault="001958F3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合同编号</w:t>
            </w:r>
          </w:p>
        </w:tc>
        <w:tc>
          <w:tcPr>
            <w:tcW w:w="1230" w:type="dxa"/>
          </w:tcPr>
          <w:p w:rsidR="001958F3" w:rsidRDefault="00DB6A14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686" w:type="dxa"/>
          </w:tcPr>
          <w:p w:rsidR="001958F3" w:rsidRDefault="00DB6A14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弹框选择合同信息</w:t>
            </w:r>
          </w:p>
        </w:tc>
        <w:tc>
          <w:tcPr>
            <w:tcW w:w="2421" w:type="dxa"/>
          </w:tcPr>
          <w:p w:rsidR="001958F3" w:rsidRDefault="001958F3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1958F3" w:rsidTr="007B3756">
        <w:tc>
          <w:tcPr>
            <w:tcW w:w="1526" w:type="dxa"/>
            <w:vMerge/>
          </w:tcPr>
          <w:p w:rsidR="001958F3" w:rsidRDefault="001958F3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1958F3" w:rsidRDefault="001958F3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合同名称</w:t>
            </w:r>
          </w:p>
        </w:tc>
        <w:tc>
          <w:tcPr>
            <w:tcW w:w="1230" w:type="dxa"/>
          </w:tcPr>
          <w:p w:rsidR="001958F3" w:rsidRDefault="00DB6A14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686" w:type="dxa"/>
          </w:tcPr>
          <w:p w:rsidR="001958F3" w:rsidRDefault="00DB6A14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弹框选择合同信息</w:t>
            </w:r>
          </w:p>
        </w:tc>
        <w:tc>
          <w:tcPr>
            <w:tcW w:w="2421" w:type="dxa"/>
          </w:tcPr>
          <w:p w:rsidR="001958F3" w:rsidRDefault="001958F3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D62BE0" w:rsidTr="007B3756">
        <w:tc>
          <w:tcPr>
            <w:tcW w:w="1526" w:type="dxa"/>
            <w:vMerge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D62BE0" w:rsidRPr="00A141F5" w:rsidRDefault="00D62BE0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申请人</w:t>
            </w:r>
          </w:p>
        </w:tc>
        <w:tc>
          <w:tcPr>
            <w:tcW w:w="1230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686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D62BE0" w:rsidTr="007B3756">
        <w:tc>
          <w:tcPr>
            <w:tcW w:w="1526" w:type="dxa"/>
            <w:vMerge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D62BE0" w:rsidRPr="00A141F5" w:rsidRDefault="00D62BE0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申请部门</w:t>
            </w:r>
          </w:p>
        </w:tc>
        <w:tc>
          <w:tcPr>
            <w:tcW w:w="1230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686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D62BE0" w:rsidTr="007B3756">
        <w:tc>
          <w:tcPr>
            <w:tcW w:w="1526" w:type="dxa"/>
            <w:vMerge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D62BE0" w:rsidRPr="00A141F5" w:rsidRDefault="00D62BE0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对方单位名称</w:t>
            </w:r>
          </w:p>
        </w:tc>
        <w:tc>
          <w:tcPr>
            <w:tcW w:w="1230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D62BE0" w:rsidTr="007B3756">
        <w:tc>
          <w:tcPr>
            <w:tcW w:w="1526" w:type="dxa"/>
            <w:vMerge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D62BE0" w:rsidRPr="00A141F5" w:rsidRDefault="00D62BE0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开户行</w:t>
            </w:r>
          </w:p>
        </w:tc>
        <w:tc>
          <w:tcPr>
            <w:tcW w:w="1230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D62BE0" w:rsidTr="007B3756">
        <w:tc>
          <w:tcPr>
            <w:tcW w:w="1526" w:type="dxa"/>
            <w:vMerge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D62BE0" w:rsidRPr="00A141F5" w:rsidRDefault="00D62BE0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账号</w:t>
            </w:r>
          </w:p>
        </w:tc>
        <w:tc>
          <w:tcPr>
            <w:tcW w:w="1230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D62BE0" w:rsidTr="007B3756">
        <w:tc>
          <w:tcPr>
            <w:tcW w:w="1526" w:type="dxa"/>
            <w:vMerge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D62BE0" w:rsidRPr="00A141F5" w:rsidRDefault="00D62BE0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金额</w:t>
            </w:r>
          </w:p>
        </w:tc>
        <w:tc>
          <w:tcPr>
            <w:tcW w:w="1230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D62BE0" w:rsidTr="007B3756">
        <w:tc>
          <w:tcPr>
            <w:tcW w:w="1526" w:type="dxa"/>
            <w:vMerge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D62BE0" w:rsidRPr="00A141F5" w:rsidRDefault="00807892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申请类型</w:t>
            </w:r>
          </w:p>
        </w:tc>
        <w:tc>
          <w:tcPr>
            <w:tcW w:w="1230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D62BE0" w:rsidRDefault="004E7181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下拉框</w:t>
            </w:r>
          </w:p>
        </w:tc>
        <w:tc>
          <w:tcPr>
            <w:tcW w:w="2421" w:type="dxa"/>
          </w:tcPr>
          <w:p w:rsidR="00D62BE0" w:rsidRDefault="00807892" w:rsidP="00DB6A1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履约保函、履约保证金</w:t>
            </w:r>
          </w:p>
        </w:tc>
      </w:tr>
      <w:tr w:rsidR="00D62BE0" w:rsidTr="007B3756">
        <w:tc>
          <w:tcPr>
            <w:tcW w:w="1526" w:type="dxa"/>
            <w:vMerge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D62BE0" w:rsidRPr="00A141F5" w:rsidRDefault="00D62BE0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结算方式</w:t>
            </w:r>
          </w:p>
        </w:tc>
        <w:tc>
          <w:tcPr>
            <w:tcW w:w="1230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D62BE0" w:rsidTr="007B3756">
        <w:tc>
          <w:tcPr>
            <w:tcW w:w="1526" w:type="dxa"/>
            <w:vMerge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D62BE0" w:rsidRPr="00A141F5" w:rsidRDefault="00D62BE0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事项说明</w:t>
            </w:r>
          </w:p>
        </w:tc>
        <w:tc>
          <w:tcPr>
            <w:tcW w:w="1230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D62BE0" w:rsidTr="007B3756">
        <w:tc>
          <w:tcPr>
            <w:tcW w:w="1526" w:type="dxa"/>
            <w:vMerge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D62BE0" w:rsidRPr="00A141F5" w:rsidRDefault="00D62BE0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备注</w:t>
            </w:r>
          </w:p>
        </w:tc>
        <w:tc>
          <w:tcPr>
            <w:tcW w:w="1230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D62BE0" w:rsidTr="007B3756">
        <w:tc>
          <w:tcPr>
            <w:tcW w:w="1526" w:type="dxa"/>
            <w:vMerge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D62BE0" w:rsidRPr="00A141F5" w:rsidRDefault="00D62BE0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 w:rsidRPr="00A141F5">
              <w:rPr>
                <w:rFonts w:ascii="宋体" w:hAnsi="宋体" w:hint="eastAsia"/>
                <w:b/>
                <w:sz w:val="24"/>
              </w:rPr>
              <w:t>录入人</w:t>
            </w:r>
          </w:p>
        </w:tc>
        <w:tc>
          <w:tcPr>
            <w:tcW w:w="1230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自动带出</w:t>
            </w:r>
          </w:p>
        </w:tc>
        <w:tc>
          <w:tcPr>
            <w:tcW w:w="2421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D62BE0" w:rsidTr="007B3756">
        <w:tc>
          <w:tcPr>
            <w:tcW w:w="1526" w:type="dxa"/>
            <w:vMerge/>
          </w:tcPr>
          <w:p w:rsidR="00D62BE0" w:rsidRPr="00F75B62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D62BE0" w:rsidRPr="00F75B62" w:rsidRDefault="00D62BE0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 w:rsidRPr="00F75B62">
              <w:rPr>
                <w:rFonts w:ascii="宋体" w:hAnsi="宋体" w:hint="eastAsia"/>
                <w:b/>
                <w:sz w:val="24"/>
              </w:rPr>
              <w:t>录入时间</w:t>
            </w:r>
          </w:p>
        </w:tc>
        <w:tc>
          <w:tcPr>
            <w:tcW w:w="1230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时间类型</w:t>
            </w:r>
          </w:p>
        </w:tc>
        <w:tc>
          <w:tcPr>
            <w:tcW w:w="1686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自动带出</w:t>
            </w:r>
          </w:p>
        </w:tc>
        <w:tc>
          <w:tcPr>
            <w:tcW w:w="2421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</w:tbl>
    <w:p w:rsidR="00550766" w:rsidRDefault="00550766" w:rsidP="00807892">
      <w:pPr>
        <w:pStyle w:val="10"/>
        <w:ind w:firstLine="0"/>
        <w:jc w:val="center"/>
      </w:pPr>
    </w:p>
    <w:p w:rsidR="00807892" w:rsidRPr="00550766" w:rsidRDefault="00807892" w:rsidP="00807892">
      <w:pPr>
        <w:pStyle w:val="10"/>
        <w:ind w:firstLine="0"/>
        <w:jc w:val="center"/>
      </w:pPr>
    </w:p>
    <w:p w:rsidR="00550766" w:rsidRDefault="00550766" w:rsidP="001C6EB3">
      <w:pPr>
        <w:pStyle w:val="4"/>
      </w:pPr>
      <w:bookmarkStart w:id="48" w:name="_Toc514148803"/>
      <w:r>
        <w:rPr>
          <w:rFonts w:hint="eastAsia"/>
        </w:rPr>
        <w:t>保证金</w:t>
      </w:r>
      <w:r w:rsidR="001C6AAC">
        <w:rPr>
          <w:rFonts w:hint="eastAsia"/>
        </w:rPr>
        <w:t>(</w:t>
      </w:r>
      <w:r w:rsidR="001C6AAC">
        <w:rPr>
          <w:rFonts w:hint="eastAsia"/>
        </w:rPr>
        <w:t>保函</w:t>
      </w:r>
      <w:r w:rsidR="001C6AAC">
        <w:rPr>
          <w:rFonts w:hint="eastAsia"/>
        </w:rPr>
        <w:t>)</w:t>
      </w:r>
      <w:r w:rsidR="00D975E7">
        <w:rPr>
          <w:rFonts w:hint="eastAsia"/>
        </w:rPr>
        <w:t>（业主）</w:t>
      </w:r>
      <w:r>
        <w:rPr>
          <w:rFonts w:hint="eastAsia"/>
        </w:rPr>
        <w:t>退还</w:t>
      </w:r>
      <w:bookmarkEnd w:id="48"/>
    </w:p>
    <w:p w:rsidR="00974F4C" w:rsidRDefault="00974F4C" w:rsidP="007B3756">
      <w:pPr>
        <w:pStyle w:val="a"/>
        <w:numPr>
          <w:ilvl w:val="0"/>
          <w:numId w:val="33"/>
        </w:numPr>
      </w:pPr>
      <w:r w:rsidRPr="002F5B4E">
        <w:rPr>
          <w:rFonts w:hint="eastAsia"/>
        </w:rPr>
        <w:t>功能说明：</w:t>
      </w:r>
    </w:p>
    <w:p w:rsidR="00EA6021" w:rsidRDefault="00EA6021" w:rsidP="007B3756">
      <w:pPr>
        <w:pStyle w:val="afd"/>
      </w:pPr>
      <w:r>
        <w:rPr>
          <w:rFonts w:hint="eastAsia"/>
        </w:rPr>
        <w:t>针对履约保证金</w:t>
      </w:r>
      <w:r>
        <w:rPr>
          <w:rFonts w:hint="eastAsia"/>
        </w:rPr>
        <w:t>/</w:t>
      </w:r>
      <w:r>
        <w:rPr>
          <w:rFonts w:hint="eastAsia"/>
        </w:rPr>
        <w:t>保函的退还后进行一个登记</w:t>
      </w:r>
      <w:r w:rsidR="007B3756">
        <w:rPr>
          <w:rFonts w:hint="eastAsia"/>
        </w:rPr>
        <w:t>。</w:t>
      </w:r>
    </w:p>
    <w:p w:rsidR="007B3756" w:rsidRDefault="00974F4C" w:rsidP="007B3756">
      <w:pPr>
        <w:pStyle w:val="a"/>
      </w:pPr>
      <w:r w:rsidRPr="007D2609">
        <w:rPr>
          <w:rFonts w:hint="eastAsia"/>
        </w:rPr>
        <w:t>流程说明：</w:t>
      </w:r>
    </w:p>
    <w:p w:rsidR="00974F4C" w:rsidRPr="007D2609" w:rsidRDefault="00CC669A" w:rsidP="007B3756">
      <w:pPr>
        <w:pStyle w:val="afd"/>
      </w:pPr>
      <w:r>
        <w:rPr>
          <w:rFonts w:hint="eastAsia"/>
        </w:rPr>
        <w:t>不需要流程</w:t>
      </w:r>
      <w:r w:rsidR="007B3756">
        <w:rPr>
          <w:rFonts w:hint="eastAsia"/>
        </w:rPr>
        <w:t>。</w:t>
      </w:r>
    </w:p>
    <w:p w:rsidR="00974F4C" w:rsidRPr="007D2609" w:rsidRDefault="00974F4C" w:rsidP="007B3756">
      <w:pPr>
        <w:pStyle w:val="a"/>
        <w:numPr>
          <w:ilvl w:val="0"/>
          <w:numId w:val="0"/>
        </w:numPr>
        <w:ind w:left="840"/>
      </w:pPr>
    </w:p>
    <w:p w:rsidR="007B3756" w:rsidRDefault="00974F4C" w:rsidP="007B3756">
      <w:pPr>
        <w:pStyle w:val="a"/>
      </w:pPr>
      <w:r w:rsidRPr="007D2609">
        <w:rPr>
          <w:rFonts w:hint="eastAsia"/>
        </w:rPr>
        <w:t>报表样式：</w:t>
      </w:r>
    </w:p>
    <w:p w:rsidR="00974F4C" w:rsidRDefault="004E7181" w:rsidP="007B3756">
      <w:pPr>
        <w:pStyle w:val="afd"/>
      </w:pPr>
      <w:r>
        <w:rPr>
          <w:rFonts w:hint="eastAsia"/>
        </w:rPr>
        <w:t>选择对应的</w:t>
      </w:r>
      <w:r w:rsidR="000F31F7">
        <w:rPr>
          <w:rFonts w:hint="eastAsia"/>
        </w:rPr>
        <w:t>保证金</w:t>
      </w:r>
      <w:r>
        <w:rPr>
          <w:rFonts w:hint="eastAsia"/>
        </w:rPr>
        <w:t>申请</w:t>
      </w:r>
      <w:r w:rsidR="000F31F7">
        <w:rPr>
          <w:rFonts w:hint="eastAsia"/>
        </w:rPr>
        <w:t>，填写相关信息。</w:t>
      </w:r>
    </w:p>
    <w:p w:rsidR="00974F4C" w:rsidRDefault="00974F4C" w:rsidP="00974F4C">
      <w:pPr>
        <w:pStyle w:val="af8"/>
        <w:ind w:firstLine="480"/>
        <w:rPr>
          <w:sz w:val="24"/>
          <w:szCs w:val="24"/>
        </w:rPr>
      </w:pPr>
    </w:p>
    <w:tbl>
      <w:tblPr>
        <w:tblStyle w:val="af7"/>
        <w:tblW w:w="0" w:type="auto"/>
        <w:tblInd w:w="1101" w:type="dxa"/>
        <w:tblLook w:val="04A0"/>
      </w:tblPr>
      <w:tblGrid>
        <w:gridCol w:w="1526"/>
        <w:gridCol w:w="1642"/>
        <w:gridCol w:w="1230"/>
        <w:gridCol w:w="1686"/>
        <w:gridCol w:w="2421"/>
      </w:tblGrid>
      <w:tr w:rsidR="00D62BE0" w:rsidTr="007B3756">
        <w:tc>
          <w:tcPr>
            <w:tcW w:w="1526" w:type="dxa"/>
            <w:shd w:val="clear" w:color="auto" w:fill="548DD4" w:themeFill="text2" w:themeFillTint="99"/>
          </w:tcPr>
          <w:p w:rsidR="00D62BE0" w:rsidRPr="00E312F9" w:rsidRDefault="00D62BE0" w:rsidP="009C7A2C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  <w:shd w:val="clear" w:color="auto" w:fill="548DD4" w:themeFill="text2" w:themeFillTint="99"/>
          </w:tcPr>
          <w:p w:rsidR="00D62BE0" w:rsidRPr="00E312F9" w:rsidRDefault="00D62BE0" w:rsidP="009C7A2C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E312F9">
              <w:rPr>
                <w:rFonts w:ascii="宋体" w:hAnsi="宋体" w:hint="eastAsia"/>
                <w:sz w:val="24"/>
              </w:rPr>
              <w:t>字段信息</w:t>
            </w:r>
          </w:p>
        </w:tc>
        <w:tc>
          <w:tcPr>
            <w:tcW w:w="1230" w:type="dxa"/>
            <w:shd w:val="clear" w:color="auto" w:fill="548DD4" w:themeFill="text2" w:themeFillTint="99"/>
          </w:tcPr>
          <w:p w:rsidR="00D62BE0" w:rsidRPr="00E312F9" w:rsidRDefault="00D62BE0" w:rsidP="009C7A2C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E312F9"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1686" w:type="dxa"/>
            <w:shd w:val="clear" w:color="auto" w:fill="548DD4" w:themeFill="text2" w:themeFillTint="99"/>
          </w:tcPr>
          <w:p w:rsidR="00D62BE0" w:rsidRPr="00E312F9" w:rsidRDefault="00D62BE0" w:rsidP="009C7A2C">
            <w:pPr>
              <w:spacing w:line="360" w:lineRule="auto"/>
              <w:ind w:firstLineChars="200" w:firstLine="480"/>
              <w:jc w:val="center"/>
              <w:rPr>
                <w:rFonts w:ascii="宋体" w:hAnsi="宋体"/>
                <w:sz w:val="24"/>
              </w:rPr>
            </w:pPr>
            <w:r w:rsidRPr="00E312F9">
              <w:rPr>
                <w:rFonts w:ascii="宋体" w:hAnsi="宋体" w:hint="eastAsia"/>
                <w:sz w:val="24"/>
              </w:rPr>
              <w:t>录入方式</w:t>
            </w:r>
          </w:p>
        </w:tc>
        <w:tc>
          <w:tcPr>
            <w:tcW w:w="2421" w:type="dxa"/>
            <w:shd w:val="clear" w:color="auto" w:fill="548DD4" w:themeFill="text2" w:themeFillTint="99"/>
          </w:tcPr>
          <w:p w:rsidR="00D62BE0" w:rsidRPr="00E312F9" w:rsidRDefault="00D62BE0" w:rsidP="009C7A2C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E312F9">
              <w:rPr>
                <w:rFonts w:ascii="宋体" w:hAnsi="宋体" w:hint="eastAsia"/>
                <w:sz w:val="24"/>
              </w:rPr>
              <w:t>备注</w:t>
            </w:r>
          </w:p>
        </w:tc>
      </w:tr>
      <w:tr w:rsidR="00D62BE0" w:rsidTr="007B3756">
        <w:tc>
          <w:tcPr>
            <w:tcW w:w="1526" w:type="dxa"/>
            <w:shd w:val="clear" w:color="auto" w:fill="548DD4" w:themeFill="text2" w:themeFillTint="99"/>
          </w:tcPr>
          <w:p w:rsidR="00D62BE0" w:rsidRPr="00A141F5" w:rsidRDefault="00D62BE0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 w:rsidRPr="00A141F5">
              <w:rPr>
                <w:rFonts w:ascii="宋体" w:hAnsi="宋体" w:hint="eastAsia"/>
                <w:b/>
                <w:sz w:val="24"/>
              </w:rPr>
              <w:t>基本信息</w:t>
            </w:r>
          </w:p>
        </w:tc>
        <w:tc>
          <w:tcPr>
            <w:tcW w:w="6979" w:type="dxa"/>
            <w:gridSpan w:val="4"/>
            <w:shd w:val="clear" w:color="auto" w:fill="548DD4" w:themeFill="text2" w:themeFillTint="99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D62BE0" w:rsidTr="007B3756">
        <w:tc>
          <w:tcPr>
            <w:tcW w:w="1526" w:type="dxa"/>
            <w:vMerge w:val="restart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D62BE0" w:rsidRPr="00A141F5" w:rsidRDefault="00D62BE0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编号</w:t>
            </w:r>
          </w:p>
        </w:tc>
        <w:tc>
          <w:tcPr>
            <w:tcW w:w="1230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686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D62BE0" w:rsidTr="007B3756">
        <w:tc>
          <w:tcPr>
            <w:tcW w:w="1526" w:type="dxa"/>
            <w:vMerge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D62BE0" w:rsidRPr="00A141F5" w:rsidRDefault="00D62BE0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标题</w:t>
            </w:r>
          </w:p>
        </w:tc>
        <w:tc>
          <w:tcPr>
            <w:tcW w:w="1230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686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D62BE0" w:rsidTr="007B3756">
        <w:tc>
          <w:tcPr>
            <w:tcW w:w="1526" w:type="dxa"/>
            <w:vMerge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D62BE0" w:rsidRPr="00A141F5" w:rsidRDefault="00D62BE0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状态</w:t>
            </w:r>
          </w:p>
        </w:tc>
        <w:tc>
          <w:tcPr>
            <w:tcW w:w="1230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686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D62BE0" w:rsidTr="007B3756">
        <w:tc>
          <w:tcPr>
            <w:tcW w:w="1526" w:type="dxa"/>
            <w:vMerge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D62BE0" w:rsidRPr="00A141F5" w:rsidRDefault="008A495E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申请单名称</w:t>
            </w:r>
          </w:p>
        </w:tc>
        <w:tc>
          <w:tcPr>
            <w:tcW w:w="1230" w:type="dxa"/>
          </w:tcPr>
          <w:p w:rsidR="00D62BE0" w:rsidRDefault="008A495E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686" w:type="dxa"/>
          </w:tcPr>
          <w:p w:rsidR="00D62BE0" w:rsidRDefault="008A495E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弹框选择</w:t>
            </w:r>
          </w:p>
        </w:tc>
        <w:tc>
          <w:tcPr>
            <w:tcW w:w="2421" w:type="dxa"/>
          </w:tcPr>
          <w:p w:rsidR="00D62BE0" w:rsidRDefault="000F31F7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选择投标保证金申请</w:t>
            </w:r>
          </w:p>
        </w:tc>
      </w:tr>
      <w:tr w:rsidR="00EA6021" w:rsidTr="007B3756">
        <w:tc>
          <w:tcPr>
            <w:tcW w:w="1526" w:type="dxa"/>
            <w:vMerge/>
          </w:tcPr>
          <w:p w:rsidR="00EA6021" w:rsidRDefault="00EA6021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EA6021" w:rsidRDefault="00EA6021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合同名称</w:t>
            </w:r>
          </w:p>
        </w:tc>
        <w:tc>
          <w:tcPr>
            <w:tcW w:w="1230" w:type="dxa"/>
          </w:tcPr>
          <w:p w:rsidR="00EA6021" w:rsidRDefault="00EA6021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686" w:type="dxa"/>
          </w:tcPr>
          <w:p w:rsidR="00EA6021" w:rsidRDefault="00EA6021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弹框选择</w:t>
            </w:r>
          </w:p>
        </w:tc>
        <w:tc>
          <w:tcPr>
            <w:tcW w:w="2421" w:type="dxa"/>
          </w:tcPr>
          <w:p w:rsidR="00EA6021" w:rsidRDefault="00EA6021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选择投标保证金申请</w:t>
            </w:r>
          </w:p>
        </w:tc>
      </w:tr>
      <w:tr w:rsidR="000F31F7" w:rsidTr="007B3756">
        <w:tc>
          <w:tcPr>
            <w:tcW w:w="1526" w:type="dxa"/>
            <w:vMerge/>
          </w:tcPr>
          <w:p w:rsidR="000F31F7" w:rsidRDefault="000F31F7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0F31F7" w:rsidRPr="00A141F5" w:rsidRDefault="000F31F7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对方单位名称</w:t>
            </w:r>
          </w:p>
        </w:tc>
        <w:tc>
          <w:tcPr>
            <w:tcW w:w="1230" w:type="dxa"/>
          </w:tcPr>
          <w:p w:rsidR="000F31F7" w:rsidRDefault="000F31F7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0F31F7" w:rsidRDefault="000F31F7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0F31F7" w:rsidRDefault="000F31F7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选择投标保证金申请</w:t>
            </w:r>
          </w:p>
        </w:tc>
      </w:tr>
      <w:tr w:rsidR="000F31F7" w:rsidTr="007B3756">
        <w:tc>
          <w:tcPr>
            <w:tcW w:w="1526" w:type="dxa"/>
            <w:vMerge/>
          </w:tcPr>
          <w:p w:rsidR="000F31F7" w:rsidRDefault="000F31F7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0F31F7" w:rsidRDefault="000F31F7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经办人</w:t>
            </w:r>
          </w:p>
        </w:tc>
        <w:tc>
          <w:tcPr>
            <w:tcW w:w="1230" w:type="dxa"/>
          </w:tcPr>
          <w:p w:rsidR="000F31F7" w:rsidRDefault="000F31F7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686" w:type="dxa"/>
          </w:tcPr>
          <w:p w:rsidR="000F31F7" w:rsidRDefault="000F31F7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弹框选择</w:t>
            </w:r>
          </w:p>
        </w:tc>
        <w:tc>
          <w:tcPr>
            <w:tcW w:w="2421" w:type="dxa"/>
          </w:tcPr>
          <w:p w:rsidR="000F31F7" w:rsidRDefault="000F31F7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选择人员信息</w:t>
            </w:r>
          </w:p>
        </w:tc>
      </w:tr>
      <w:tr w:rsidR="00D62BE0" w:rsidTr="007B3756">
        <w:tc>
          <w:tcPr>
            <w:tcW w:w="1526" w:type="dxa"/>
            <w:vMerge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D62BE0" w:rsidRPr="00A141F5" w:rsidRDefault="008A495E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退还</w:t>
            </w:r>
            <w:r w:rsidR="00D62BE0">
              <w:rPr>
                <w:rFonts w:ascii="宋体" w:hAnsi="宋体" w:hint="eastAsia"/>
                <w:b/>
                <w:sz w:val="24"/>
              </w:rPr>
              <w:t>金额</w:t>
            </w:r>
          </w:p>
        </w:tc>
        <w:tc>
          <w:tcPr>
            <w:tcW w:w="1230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D62BE0" w:rsidTr="007B3756">
        <w:tc>
          <w:tcPr>
            <w:tcW w:w="1526" w:type="dxa"/>
            <w:vMerge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D62BE0" w:rsidRPr="00A141F5" w:rsidRDefault="008A495E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退还日期</w:t>
            </w:r>
          </w:p>
        </w:tc>
        <w:tc>
          <w:tcPr>
            <w:tcW w:w="1230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D62BE0" w:rsidTr="007B3756">
        <w:tc>
          <w:tcPr>
            <w:tcW w:w="1526" w:type="dxa"/>
            <w:vMerge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D62BE0" w:rsidRPr="00A141F5" w:rsidRDefault="00D62BE0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备注</w:t>
            </w:r>
          </w:p>
        </w:tc>
        <w:tc>
          <w:tcPr>
            <w:tcW w:w="1230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D62BE0" w:rsidTr="007B3756">
        <w:tc>
          <w:tcPr>
            <w:tcW w:w="1526" w:type="dxa"/>
            <w:vMerge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D62BE0" w:rsidRPr="00A141F5" w:rsidRDefault="00D62BE0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 w:rsidRPr="00A141F5">
              <w:rPr>
                <w:rFonts w:ascii="宋体" w:hAnsi="宋体" w:hint="eastAsia"/>
                <w:b/>
                <w:sz w:val="24"/>
              </w:rPr>
              <w:t>录入人</w:t>
            </w:r>
          </w:p>
        </w:tc>
        <w:tc>
          <w:tcPr>
            <w:tcW w:w="1230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自动带出</w:t>
            </w:r>
          </w:p>
        </w:tc>
        <w:tc>
          <w:tcPr>
            <w:tcW w:w="2421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D62BE0" w:rsidTr="007B3756">
        <w:tc>
          <w:tcPr>
            <w:tcW w:w="1526" w:type="dxa"/>
            <w:vMerge/>
          </w:tcPr>
          <w:p w:rsidR="00D62BE0" w:rsidRPr="00F75B62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D62BE0" w:rsidRPr="00F75B62" w:rsidRDefault="00D62BE0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 w:rsidRPr="00F75B62">
              <w:rPr>
                <w:rFonts w:ascii="宋体" w:hAnsi="宋体" w:hint="eastAsia"/>
                <w:b/>
                <w:sz w:val="24"/>
              </w:rPr>
              <w:t>录入时间</w:t>
            </w:r>
          </w:p>
        </w:tc>
        <w:tc>
          <w:tcPr>
            <w:tcW w:w="1230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时间类型</w:t>
            </w:r>
          </w:p>
        </w:tc>
        <w:tc>
          <w:tcPr>
            <w:tcW w:w="1686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自动带出</w:t>
            </w:r>
          </w:p>
        </w:tc>
        <w:tc>
          <w:tcPr>
            <w:tcW w:w="2421" w:type="dxa"/>
          </w:tcPr>
          <w:p w:rsidR="00D62BE0" w:rsidRDefault="00D62BE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</w:tbl>
    <w:p w:rsidR="00974F4C" w:rsidRPr="00974F4C" w:rsidRDefault="00974F4C" w:rsidP="00974F4C">
      <w:pPr>
        <w:pStyle w:val="10"/>
      </w:pPr>
    </w:p>
    <w:p w:rsidR="00780CEE" w:rsidRDefault="00780CEE" w:rsidP="00780CEE">
      <w:pPr>
        <w:pStyle w:val="4"/>
      </w:pPr>
      <w:bookmarkStart w:id="49" w:name="_Toc514148804"/>
      <w:r>
        <w:rPr>
          <w:rFonts w:hint="eastAsia"/>
        </w:rPr>
        <w:t>保证金</w:t>
      </w:r>
      <w:r w:rsidR="001C6AAC">
        <w:rPr>
          <w:rFonts w:hint="eastAsia"/>
        </w:rPr>
        <w:t>(</w:t>
      </w:r>
      <w:r w:rsidR="001C6AAC">
        <w:rPr>
          <w:rFonts w:hint="eastAsia"/>
        </w:rPr>
        <w:t>保函</w:t>
      </w:r>
      <w:r w:rsidR="001C6AAC">
        <w:rPr>
          <w:rFonts w:hint="eastAsia"/>
        </w:rPr>
        <w:t>)</w:t>
      </w:r>
      <w:r>
        <w:rPr>
          <w:rFonts w:hint="eastAsia"/>
        </w:rPr>
        <w:t>（分包）登记</w:t>
      </w:r>
      <w:bookmarkEnd w:id="49"/>
    </w:p>
    <w:p w:rsidR="00780CEE" w:rsidRDefault="00780CEE" w:rsidP="007B3756">
      <w:pPr>
        <w:pStyle w:val="a"/>
        <w:numPr>
          <w:ilvl w:val="0"/>
          <w:numId w:val="34"/>
        </w:numPr>
      </w:pPr>
      <w:r w:rsidRPr="002F5B4E">
        <w:rPr>
          <w:rFonts w:hint="eastAsia"/>
        </w:rPr>
        <w:t>功能说明：</w:t>
      </w:r>
    </w:p>
    <w:p w:rsidR="00780CEE" w:rsidRPr="007B3756" w:rsidRDefault="00780CEE" w:rsidP="007B3756">
      <w:pPr>
        <w:pStyle w:val="afd"/>
      </w:pPr>
      <w:r w:rsidRPr="007B3756">
        <w:rPr>
          <w:rFonts w:hint="eastAsia"/>
        </w:rPr>
        <w:t>针对乙方单位缴纳保证金</w:t>
      </w:r>
      <w:r w:rsidR="00EA6021" w:rsidRPr="007B3756">
        <w:rPr>
          <w:rFonts w:hint="eastAsia"/>
        </w:rPr>
        <w:t>（分为投标保证金，履约保证金</w:t>
      </w:r>
      <w:r w:rsidR="00EA6021" w:rsidRPr="007B3756">
        <w:rPr>
          <w:rFonts w:hint="eastAsia"/>
        </w:rPr>
        <w:t>/</w:t>
      </w:r>
      <w:r w:rsidR="00EA6021" w:rsidRPr="007B3756">
        <w:rPr>
          <w:rFonts w:hint="eastAsia"/>
        </w:rPr>
        <w:t>保函，</w:t>
      </w:r>
      <w:r w:rsidR="00EA6021" w:rsidRPr="007B3756">
        <w:rPr>
          <w:rFonts w:hint="eastAsia"/>
        </w:rPr>
        <w:t>HSE</w:t>
      </w:r>
      <w:r w:rsidR="00EA6021" w:rsidRPr="007B3756">
        <w:rPr>
          <w:rFonts w:hint="eastAsia"/>
        </w:rPr>
        <w:t>保证金）</w:t>
      </w:r>
      <w:r w:rsidRPr="007B3756">
        <w:rPr>
          <w:rFonts w:hint="eastAsia"/>
        </w:rPr>
        <w:t>情况登记</w:t>
      </w:r>
      <w:r w:rsidR="007B3756">
        <w:rPr>
          <w:rFonts w:hint="eastAsia"/>
        </w:rPr>
        <w:t>。</w:t>
      </w:r>
    </w:p>
    <w:p w:rsidR="007B3756" w:rsidRDefault="00780CEE" w:rsidP="007B3756">
      <w:pPr>
        <w:pStyle w:val="a"/>
        <w:numPr>
          <w:ilvl w:val="0"/>
          <w:numId w:val="34"/>
        </w:numPr>
      </w:pPr>
      <w:r w:rsidRPr="007D2609">
        <w:rPr>
          <w:rFonts w:hint="eastAsia"/>
        </w:rPr>
        <w:t>流程说明：</w:t>
      </w:r>
    </w:p>
    <w:p w:rsidR="00780CEE" w:rsidRPr="00C616E6" w:rsidRDefault="00CC669A" w:rsidP="007B3756">
      <w:pPr>
        <w:pStyle w:val="afd"/>
      </w:pPr>
      <w:r>
        <w:rPr>
          <w:rFonts w:hint="eastAsia"/>
        </w:rPr>
        <w:t>不需要流程</w:t>
      </w:r>
      <w:r w:rsidR="007B3756">
        <w:rPr>
          <w:rFonts w:hint="eastAsia"/>
        </w:rPr>
        <w:t>。</w:t>
      </w:r>
    </w:p>
    <w:p w:rsidR="007B3756" w:rsidRDefault="00780CEE" w:rsidP="007B3756">
      <w:pPr>
        <w:pStyle w:val="a"/>
        <w:numPr>
          <w:ilvl w:val="0"/>
          <w:numId w:val="34"/>
        </w:numPr>
      </w:pPr>
      <w:r w:rsidRPr="007D2609">
        <w:rPr>
          <w:rFonts w:hint="eastAsia"/>
        </w:rPr>
        <w:t>报表样式：</w:t>
      </w:r>
    </w:p>
    <w:p w:rsidR="00780CEE" w:rsidRDefault="00EA6021" w:rsidP="007B3756">
      <w:pPr>
        <w:pStyle w:val="afd"/>
      </w:pPr>
      <w:r>
        <w:rPr>
          <w:rFonts w:hint="eastAsia"/>
        </w:rPr>
        <w:t>如果选择投标保证金则不用关联合同，其他则需要；到退还日期前一周进行提醒</w:t>
      </w:r>
      <w:r w:rsidR="007B3756">
        <w:rPr>
          <w:rFonts w:hint="eastAsia"/>
        </w:rPr>
        <w:t>。</w:t>
      </w:r>
    </w:p>
    <w:tbl>
      <w:tblPr>
        <w:tblStyle w:val="af7"/>
        <w:tblW w:w="0" w:type="auto"/>
        <w:tblInd w:w="1101" w:type="dxa"/>
        <w:tblLook w:val="04A0"/>
      </w:tblPr>
      <w:tblGrid>
        <w:gridCol w:w="1526"/>
        <w:gridCol w:w="1642"/>
        <w:gridCol w:w="1230"/>
        <w:gridCol w:w="1686"/>
        <w:gridCol w:w="2562"/>
      </w:tblGrid>
      <w:tr w:rsidR="00780CEE" w:rsidTr="007B3756">
        <w:tc>
          <w:tcPr>
            <w:tcW w:w="1526" w:type="dxa"/>
            <w:shd w:val="clear" w:color="auto" w:fill="548DD4" w:themeFill="text2" w:themeFillTint="99"/>
          </w:tcPr>
          <w:p w:rsidR="00780CEE" w:rsidRPr="00E312F9" w:rsidRDefault="00780CEE" w:rsidP="009C7A2C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  <w:shd w:val="clear" w:color="auto" w:fill="548DD4" w:themeFill="text2" w:themeFillTint="99"/>
          </w:tcPr>
          <w:p w:rsidR="00780CEE" w:rsidRPr="00E312F9" w:rsidRDefault="00780CEE" w:rsidP="009C7A2C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E312F9">
              <w:rPr>
                <w:rFonts w:ascii="宋体" w:hAnsi="宋体" w:hint="eastAsia"/>
                <w:sz w:val="24"/>
              </w:rPr>
              <w:t>字段信息</w:t>
            </w:r>
          </w:p>
        </w:tc>
        <w:tc>
          <w:tcPr>
            <w:tcW w:w="1230" w:type="dxa"/>
            <w:shd w:val="clear" w:color="auto" w:fill="548DD4" w:themeFill="text2" w:themeFillTint="99"/>
          </w:tcPr>
          <w:p w:rsidR="00780CEE" w:rsidRPr="00E312F9" w:rsidRDefault="00780CEE" w:rsidP="009C7A2C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E312F9"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1686" w:type="dxa"/>
            <w:shd w:val="clear" w:color="auto" w:fill="548DD4" w:themeFill="text2" w:themeFillTint="99"/>
          </w:tcPr>
          <w:p w:rsidR="00780CEE" w:rsidRPr="00E312F9" w:rsidRDefault="00780CEE" w:rsidP="009C7A2C">
            <w:pPr>
              <w:spacing w:line="360" w:lineRule="auto"/>
              <w:ind w:firstLineChars="200" w:firstLine="480"/>
              <w:jc w:val="center"/>
              <w:rPr>
                <w:rFonts w:ascii="宋体" w:hAnsi="宋体"/>
                <w:sz w:val="24"/>
              </w:rPr>
            </w:pPr>
            <w:r w:rsidRPr="00E312F9">
              <w:rPr>
                <w:rFonts w:ascii="宋体" w:hAnsi="宋体" w:hint="eastAsia"/>
                <w:sz w:val="24"/>
              </w:rPr>
              <w:t>录入方式</w:t>
            </w:r>
          </w:p>
        </w:tc>
        <w:tc>
          <w:tcPr>
            <w:tcW w:w="2562" w:type="dxa"/>
            <w:shd w:val="clear" w:color="auto" w:fill="548DD4" w:themeFill="text2" w:themeFillTint="99"/>
          </w:tcPr>
          <w:p w:rsidR="00780CEE" w:rsidRPr="00E312F9" w:rsidRDefault="00780CEE" w:rsidP="009C7A2C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E312F9">
              <w:rPr>
                <w:rFonts w:ascii="宋体" w:hAnsi="宋体" w:hint="eastAsia"/>
                <w:sz w:val="24"/>
              </w:rPr>
              <w:t>备注</w:t>
            </w:r>
          </w:p>
        </w:tc>
      </w:tr>
      <w:tr w:rsidR="00780CEE" w:rsidTr="007B3756">
        <w:tc>
          <w:tcPr>
            <w:tcW w:w="1526" w:type="dxa"/>
            <w:shd w:val="clear" w:color="auto" w:fill="548DD4" w:themeFill="text2" w:themeFillTint="99"/>
          </w:tcPr>
          <w:p w:rsidR="00780CEE" w:rsidRPr="00A141F5" w:rsidRDefault="00780CEE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 w:rsidRPr="00A141F5">
              <w:rPr>
                <w:rFonts w:ascii="宋体" w:hAnsi="宋体" w:hint="eastAsia"/>
                <w:b/>
                <w:sz w:val="24"/>
              </w:rPr>
              <w:t>基本信息</w:t>
            </w:r>
          </w:p>
        </w:tc>
        <w:tc>
          <w:tcPr>
            <w:tcW w:w="7120" w:type="dxa"/>
            <w:gridSpan w:val="4"/>
            <w:shd w:val="clear" w:color="auto" w:fill="548DD4" w:themeFill="text2" w:themeFillTint="99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780CEE" w:rsidTr="007B3756">
        <w:tc>
          <w:tcPr>
            <w:tcW w:w="1526" w:type="dxa"/>
            <w:vMerge w:val="restart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780CEE" w:rsidRPr="00A141F5" w:rsidRDefault="00780CEE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编号</w:t>
            </w:r>
          </w:p>
        </w:tc>
        <w:tc>
          <w:tcPr>
            <w:tcW w:w="1230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686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562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780CEE" w:rsidTr="007B3756">
        <w:tc>
          <w:tcPr>
            <w:tcW w:w="1526" w:type="dxa"/>
            <w:vMerge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780CEE" w:rsidRPr="00A141F5" w:rsidRDefault="00780CEE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标题</w:t>
            </w:r>
          </w:p>
        </w:tc>
        <w:tc>
          <w:tcPr>
            <w:tcW w:w="1230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686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562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780CEE" w:rsidTr="007B3756">
        <w:tc>
          <w:tcPr>
            <w:tcW w:w="1526" w:type="dxa"/>
            <w:vMerge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780CEE" w:rsidRPr="00A141F5" w:rsidRDefault="00780CEE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状态</w:t>
            </w:r>
          </w:p>
        </w:tc>
        <w:tc>
          <w:tcPr>
            <w:tcW w:w="1230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686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562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EA6021" w:rsidTr="007B3756">
        <w:tc>
          <w:tcPr>
            <w:tcW w:w="1526" w:type="dxa"/>
            <w:vMerge/>
          </w:tcPr>
          <w:p w:rsidR="00EA6021" w:rsidRDefault="00EA6021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EA6021" w:rsidRDefault="00EA6021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保证金类型</w:t>
            </w:r>
          </w:p>
        </w:tc>
        <w:tc>
          <w:tcPr>
            <w:tcW w:w="1230" w:type="dxa"/>
          </w:tcPr>
          <w:p w:rsidR="00EA6021" w:rsidRDefault="00EA6021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686" w:type="dxa"/>
          </w:tcPr>
          <w:p w:rsidR="00EA6021" w:rsidRDefault="00EA6021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下拉框选择</w:t>
            </w:r>
          </w:p>
        </w:tc>
        <w:tc>
          <w:tcPr>
            <w:tcW w:w="2562" w:type="dxa"/>
          </w:tcPr>
          <w:p w:rsidR="00EA6021" w:rsidRDefault="00EA6021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投标保证金、履约保证金、履约保函、HSE保证金</w:t>
            </w:r>
          </w:p>
        </w:tc>
      </w:tr>
      <w:tr w:rsidR="00EA6021" w:rsidTr="007B3756">
        <w:tc>
          <w:tcPr>
            <w:tcW w:w="1526" w:type="dxa"/>
            <w:vMerge/>
          </w:tcPr>
          <w:p w:rsidR="00EA6021" w:rsidRDefault="00EA6021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EA6021" w:rsidRDefault="00EA6021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合同编号</w:t>
            </w:r>
          </w:p>
        </w:tc>
        <w:tc>
          <w:tcPr>
            <w:tcW w:w="1230" w:type="dxa"/>
          </w:tcPr>
          <w:p w:rsidR="00EA6021" w:rsidRDefault="00EA6021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686" w:type="dxa"/>
          </w:tcPr>
          <w:p w:rsidR="00EA6021" w:rsidRDefault="00EA6021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弹框选择，根据保证金类型判断是否显示</w:t>
            </w:r>
          </w:p>
        </w:tc>
        <w:tc>
          <w:tcPr>
            <w:tcW w:w="2562" w:type="dxa"/>
          </w:tcPr>
          <w:p w:rsidR="00EA6021" w:rsidRDefault="00EA6021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如果选择投标保证金则不用关联合同，其他则需要</w:t>
            </w:r>
          </w:p>
        </w:tc>
      </w:tr>
      <w:tr w:rsidR="00EA6021" w:rsidTr="007B3756">
        <w:tc>
          <w:tcPr>
            <w:tcW w:w="1526" w:type="dxa"/>
            <w:vMerge/>
          </w:tcPr>
          <w:p w:rsidR="00EA6021" w:rsidRDefault="00EA6021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EA6021" w:rsidRDefault="00EA6021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合同名称</w:t>
            </w:r>
          </w:p>
        </w:tc>
        <w:tc>
          <w:tcPr>
            <w:tcW w:w="1230" w:type="dxa"/>
          </w:tcPr>
          <w:p w:rsidR="00EA6021" w:rsidRDefault="00EA6021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686" w:type="dxa"/>
          </w:tcPr>
          <w:p w:rsidR="00EA6021" w:rsidRDefault="00EA6021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弹框选择，根</w:t>
            </w:r>
            <w:r>
              <w:rPr>
                <w:rFonts w:ascii="宋体" w:hAnsi="宋体" w:hint="eastAsia"/>
                <w:sz w:val="24"/>
              </w:rPr>
              <w:lastRenderedPageBreak/>
              <w:t>据保证金类型判断是否显示</w:t>
            </w:r>
          </w:p>
        </w:tc>
        <w:tc>
          <w:tcPr>
            <w:tcW w:w="2562" w:type="dxa"/>
          </w:tcPr>
          <w:p w:rsidR="00EA6021" w:rsidRDefault="00EA6021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如果选择投标保证金</w:t>
            </w:r>
            <w:r>
              <w:rPr>
                <w:rFonts w:hint="eastAsia"/>
                <w:sz w:val="24"/>
                <w:szCs w:val="24"/>
              </w:rPr>
              <w:lastRenderedPageBreak/>
              <w:t>则不用关联合同，其他则需要</w:t>
            </w:r>
          </w:p>
        </w:tc>
      </w:tr>
      <w:tr w:rsidR="00780CEE" w:rsidTr="007B3756">
        <w:tc>
          <w:tcPr>
            <w:tcW w:w="1526" w:type="dxa"/>
            <w:vMerge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780CEE" w:rsidRPr="00A141F5" w:rsidRDefault="00780CEE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对方单位名称</w:t>
            </w:r>
          </w:p>
        </w:tc>
        <w:tc>
          <w:tcPr>
            <w:tcW w:w="1230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562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780CEE" w:rsidTr="007B3756">
        <w:tc>
          <w:tcPr>
            <w:tcW w:w="1526" w:type="dxa"/>
            <w:vMerge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联系人</w:t>
            </w:r>
          </w:p>
        </w:tc>
        <w:tc>
          <w:tcPr>
            <w:tcW w:w="1230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686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562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780CEE" w:rsidTr="007B3756">
        <w:tc>
          <w:tcPr>
            <w:tcW w:w="1526" w:type="dxa"/>
            <w:vMerge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联系电话</w:t>
            </w:r>
          </w:p>
        </w:tc>
        <w:tc>
          <w:tcPr>
            <w:tcW w:w="1230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686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562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780CEE" w:rsidTr="007B3756">
        <w:tc>
          <w:tcPr>
            <w:tcW w:w="1526" w:type="dxa"/>
            <w:vMerge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780CEE" w:rsidRPr="00A141F5" w:rsidRDefault="00EA67B0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退还</w:t>
            </w:r>
            <w:r w:rsidR="00780CEE">
              <w:rPr>
                <w:rFonts w:ascii="宋体" w:hAnsi="宋体" w:hint="eastAsia"/>
                <w:b/>
                <w:sz w:val="24"/>
              </w:rPr>
              <w:t>金额</w:t>
            </w:r>
          </w:p>
        </w:tc>
        <w:tc>
          <w:tcPr>
            <w:tcW w:w="1230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562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780CEE" w:rsidTr="007B3756">
        <w:tc>
          <w:tcPr>
            <w:tcW w:w="1526" w:type="dxa"/>
            <w:vMerge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780CEE" w:rsidRPr="00A141F5" w:rsidRDefault="00780CEE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退还日期</w:t>
            </w:r>
          </w:p>
        </w:tc>
        <w:tc>
          <w:tcPr>
            <w:tcW w:w="1230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562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780CEE" w:rsidTr="007B3756">
        <w:tc>
          <w:tcPr>
            <w:tcW w:w="1526" w:type="dxa"/>
            <w:vMerge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780CEE" w:rsidRPr="00A141F5" w:rsidRDefault="00780CEE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备注</w:t>
            </w:r>
          </w:p>
        </w:tc>
        <w:tc>
          <w:tcPr>
            <w:tcW w:w="1230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562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780CEE" w:rsidTr="007B3756">
        <w:tc>
          <w:tcPr>
            <w:tcW w:w="1526" w:type="dxa"/>
            <w:vMerge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780CEE" w:rsidRPr="00A141F5" w:rsidRDefault="00780CEE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 w:rsidRPr="00A141F5">
              <w:rPr>
                <w:rFonts w:ascii="宋体" w:hAnsi="宋体" w:hint="eastAsia"/>
                <w:b/>
                <w:sz w:val="24"/>
              </w:rPr>
              <w:t>录入人</w:t>
            </w:r>
          </w:p>
        </w:tc>
        <w:tc>
          <w:tcPr>
            <w:tcW w:w="1230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自动</w:t>
            </w:r>
          </w:p>
        </w:tc>
        <w:tc>
          <w:tcPr>
            <w:tcW w:w="2562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780CEE" w:rsidTr="007B3756">
        <w:tc>
          <w:tcPr>
            <w:tcW w:w="1526" w:type="dxa"/>
            <w:vMerge/>
          </w:tcPr>
          <w:p w:rsidR="00780CEE" w:rsidRPr="00F75B62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780CEE" w:rsidRPr="00F75B62" w:rsidRDefault="00780CEE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 w:rsidRPr="00F75B62">
              <w:rPr>
                <w:rFonts w:ascii="宋体" w:hAnsi="宋体" w:hint="eastAsia"/>
                <w:b/>
                <w:sz w:val="24"/>
              </w:rPr>
              <w:t>录入时间</w:t>
            </w:r>
          </w:p>
        </w:tc>
        <w:tc>
          <w:tcPr>
            <w:tcW w:w="1230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时间类型</w:t>
            </w:r>
          </w:p>
        </w:tc>
        <w:tc>
          <w:tcPr>
            <w:tcW w:w="1686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自动</w:t>
            </w:r>
          </w:p>
        </w:tc>
        <w:tc>
          <w:tcPr>
            <w:tcW w:w="2562" w:type="dxa"/>
          </w:tcPr>
          <w:p w:rsidR="00780CEE" w:rsidRDefault="00780CEE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</w:tbl>
    <w:p w:rsidR="00780CEE" w:rsidRDefault="00780CEE" w:rsidP="00780CEE">
      <w:pPr>
        <w:pStyle w:val="10"/>
        <w:ind w:firstLine="0"/>
        <w:rPr>
          <w:sz w:val="24"/>
          <w:szCs w:val="24"/>
        </w:rPr>
      </w:pPr>
    </w:p>
    <w:p w:rsidR="00780CEE" w:rsidRDefault="00780CEE" w:rsidP="00780CEE">
      <w:pPr>
        <w:pStyle w:val="af8"/>
        <w:ind w:firstLine="480"/>
        <w:rPr>
          <w:sz w:val="24"/>
          <w:szCs w:val="24"/>
        </w:rPr>
      </w:pPr>
    </w:p>
    <w:p w:rsidR="00EE5E8D" w:rsidRDefault="004A7ED7" w:rsidP="00EE5E8D">
      <w:pPr>
        <w:pStyle w:val="4"/>
      </w:pPr>
      <w:bookmarkStart w:id="50" w:name="_Toc514148805"/>
      <w:r>
        <w:rPr>
          <w:rFonts w:hint="eastAsia"/>
        </w:rPr>
        <w:t>保证金</w:t>
      </w:r>
      <w:r w:rsidR="001C6AAC">
        <w:rPr>
          <w:rFonts w:hint="eastAsia"/>
        </w:rPr>
        <w:t>(</w:t>
      </w:r>
      <w:r w:rsidR="001C6AAC">
        <w:rPr>
          <w:rFonts w:hint="eastAsia"/>
        </w:rPr>
        <w:t>保函</w:t>
      </w:r>
      <w:r w:rsidR="001C6AAC">
        <w:rPr>
          <w:rFonts w:hint="eastAsia"/>
        </w:rPr>
        <w:t>)</w:t>
      </w:r>
      <w:r>
        <w:rPr>
          <w:rFonts w:hint="eastAsia"/>
        </w:rPr>
        <w:t>（分包）退还</w:t>
      </w:r>
      <w:r w:rsidR="00EA67B0">
        <w:rPr>
          <w:rFonts w:hint="eastAsia"/>
        </w:rPr>
        <w:t>申请</w:t>
      </w:r>
      <w:bookmarkEnd w:id="50"/>
    </w:p>
    <w:p w:rsidR="00B8628B" w:rsidRDefault="00B8628B" w:rsidP="007B3756">
      <w:pPr>
        <w:pStyle w:val="a"/>
        <w:numPr>
          <w:ilvl w:val="0"/>
          <w:numId w:val="35"/>
        </w:numPr>
      </w:pPr>
      <w:r w:rsidRPr="002F5B4E">
        <w:rPr>
          <w:rFonts w:hint="eastAsia"/>
        </w:rPr>
        <w:t>功能说明：</w:t>
      </w:r>
    </w:p>
    <w:p w:rsidR="00B8628B" w:rsidRDefault="00B8628B" w:rsidP="007B3756">
      <w:pPr>
        <w:pStyle w:val="afd"/>
      </w:pPr>
      <w:r>
        <w:rPr>
          <w:rFonts w:hint="eastAsia"/>
        </w:rPr>
        <w:t>针对</w:t>
      </w:r>
      <w:r w:rsidRPr="007B3756">
        <w:rPr>
          <w:rFonts w:hint="eastAsia"/>
        </w:rPr>
        <w:t>乙方单位缴纳保证金退还</w:t>
      </w:r>
      <w:r w:rsidR="00EA67B0" w:rsidRPr="007B3756">
        <w:rPr>
          <w:rFonts w:hint="eastAsia"/>
        </w:rPr>
        <w:t>的申请</w:t>
      </w:r>
      <w:r w:rsidR="007B3756">
        <w:rPr>
          <w:rFonts w:hint="eastAsia"/>
        </w:rPr>
        <w:t>。</w:t>
      </w:r>
    </w:p>
    <w:p w:rsidR="007B3756" w:rsidRDefault="00B8628B" w:rsidP="007B3756">
      <w:pPr>
        <w:pStyle w:val="a"/>
        <w:numPr>
          <w:ilvl w:val="0"/>
          <w:numId w:val="35"/>
        </w:numPr>
      </w:pPr>
      <w:r w:rsidRPr="00E13506">
        <w:rPr>
          <w:rFonts w:hint="eastAsia"/>
        </w:rPr>
        <w:t>流程说明：</w:t>
      </w:r>
    </w:p>
    <w:p w:rsidR="00B8628B" w:rsidRPr="00E13506" w:rsidRDefault="00E13506" w:rsidP="007B3756">
      <w:pPr>
        <w:pStyle w:val="afd"/>
      </w:pPr>
      <w:r w:rsidRPr="00E13506">
        <w:rPr>
          <w:rFonts w:hint="eastAsia"/>
        </w:rPr>
        <w:t>申请人</w:t>
      </w:r>
      <w:r w:rsidRPr="00E13506">
        <w:rPr>
          <w:rFonts w:hint="eastAsia"/>
        </w:rPr>
        <w:t>-</w:t>
      </w:r>
      <w:r w:rsidRPr="00E13506">
        <w:rPr>
          <w:rFonts w:hint="eastAsia"/>
        </w:rPr>
        <w:t>〉申请部门负责人</w:t>
      </w:r>
      <w:r w:rsidRPr="00E13506">
        <w:rPr>
          <w:rFonts w:hint="eastAsia"/>
        </w:rPr>
        <w:t>-</w:t>
      </w:r>
      <w:r w:rsidRPr="00E13506">
        <w:rPr>
          <w:rFonts w:hint="eastAsia"/>
        </w:rPr>
        <w:t>〉合同管理部经办人</w:t>
      </w:r>
      <w:r w:rsidRPr="00E13506">
        <w:rPr>
          <w:rFonts w:hint="eastAsia"/>
        </w:rPr>
        <w:t>-</w:t>
      </w:r>
      <w:r w:rsidRPr="00E13506">
        <w:rPr>
          <w:rFonts w:hint="eastAsia"/>
        </w:rPr>
        <w:t>〉合同管理部负责人</w:t>
      </w:r>
      <w:r w:rsidRPr="00E13506">
        <w:rPr>
          <w:rFonts w:hint="eastAsia"/>
        </w:rPr>
        <w:t>-</w:t>
      </w:r>
      <w:r w:rsidRPr="00E13506">
        <w:rPr>
          <w:rFonts w:hint="eastAsia"/>
        </w:rPr>
        <w:t>〉分管领导</w:t>
      </w:r>
      <w:r w:rsidRPr="00E13506">
        <w:rPr>
          <w:rFonts w:hint="eastAsia"/>
        </w:rPr>
        <w:t>-</w:t>
      </w:r>
      <w:r w:rsidRPr="00E13506">
        <w:rPr>
          <w:rFonts w:hint="eastAsia"/>
        </w:rPr>
        <w:t>〉财务部负责人</w:t>
      </w:r>
      <w:r w:rsidRPr="00E13506">
        <w:rPr>
          <w:rFonts w:hint="eastAsia"/>
        </w:rPr>
        <w:t>-</w:t>
      </w:r>
      <w:r w:rsidRPr="00E13506">
        <w:rPr>
          <w:rFonts w:hint="eastAsia"/>
        </w:rPr>
        <w:t>〉总经理</w:t>
      </w:r>
      <w:r w:rsidRPr="00E13506">
        <w:rPr>
          <w:rFonts w:hint="eastAsia"/>
        </w:rPr>
        <w:t>-</w:t>
      </w:r>
      <w:r w:rsidRPr="00E13506">
        <w:rPr>
          <w:rFonts w:hint="eastAsia"/>
        </w:rPr>
        <w:t>〉财务付款–〉付款完成后告知申请部门、合同管理部</w:t>
      </w:r>
    </w:p>
    <w:p w:rsidR="007B3756" w:rsidRDefault="00B8628B" w:rsidP="007B3756">
      <w:pPr>
        <w:pStyle w:val="a"/>
        <w:numPr>
          <w:ilvl w:val="0"/>
          <w:numId w:val="35"/>
        </w:numPr>
      </w:pPr>
      <w:r w:rsidRPr="007D2609">
        <w:rPr>
          <w:rFonts w:hint="eastAsia"/>
        </w:rPr>
        <w:t>报表样式：</w:t>
      </w:r>
    </w:p>
    <w:p w:rsidR="00B8628B" w:rsidRDefault="00B8628B" w:rsidP="007B3756">
      <w:pPr>
        <w:pStyle w:val="afd"/>
      </w:pPr>
      <w:r>
        <w:rPr>
          <w:rFonts w:hint="eastAsia"/>
        </w:rPr>
        <w:t>选择保证金登记后填写相关信息</w:t>
      </w:r>
      <w:r w:rsidR="00EA6021">
        <w:rPr>
          <w:rFonts w:hint="eastAsia"/>
        </w:rPr>
        <w:t>；</w:t>
      </w:r>
      <w:r w:rsidR="00EA67B0">
        <w:rPr>
          <w:rFonts w:hint="eastAsia"/>
        </w:rPr>
        <w:t>关联合同；能在合同相关信息的页签跳转到此处查看退还情况</w:t>
      </w:r>
      <w:r w:rsidR="007B3756">
        <w:rPr>
          <w:rFonts w:hint="eastAsia"/>
        </w:rPr>
        <w:t>。</w:t>
      </w:r>
    </w:p>
    <w:p w:rsidR="00B8628B" w:rsidRPr="00B8628B" w:rsidRDefault="00B8628B" w:rsidP="00B8628B">
      <w:pPr>
        <w:pStyle w:val="10"/>
      </w:pPr>
    </w:p>
    <w:p w:rsidR="00255A29" w:rsidRPr="00255A29" w:rsidRDefault="00255A29" w:rsidP="00255A29">
      <w:pPr>
        <w:pStyle w:val="10"/>
      </w:pPr>
    </w:p>
    <w:tbl>
      <w:tblPr>
        <w:tblStyle w:val="af7"/>
        <w:tblW w:w="0" w:type="auto"/>
        <w:tblInd w:w="1101" w:type="dxa"/>
        <w:tblLook w:val="04A0"/>
      </w:tblPr>
      <w:tblGrid>
        <w:gridCol w:w="1526"/>
        <w:gridCol w:w="1642"/>
        <w:gridCol w:w="1230"/>
        <w:gridCol w:w="1686"/>
        <w:gridCol w:w="2421"/>
      </w:tblGrid>
      <w:tr w:rsidR="00B8628B" w:rsidTr="007B3756">
        <w:tc>
          <w:tcPr>
            <w:tcW w:w="1526" w:type="dxa"/>
            <w:shd w:val="clear" w:color="auto" w:fill="548DD4" w:themeFill="text2" w:themeFillTint="99"/>
          </w:tcPr>
          <w:p w:rsidR="00B8628B" w:rsidRPr="00E312F9" w:rsidRDefault="00B8628B" w:rsidP="009C7A2C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  <w:shd w:val="clear" w:color="auto" w:fill="548DD4" w:themeFill="text2" w:themeFillTint="99"/>
          </w:tcPr>
          <w:p w:rsidR="00B8628B" w:rsidRPr="00E312F9" w:rsidRDefault="00B8628B" w:rsidP="009C7A2C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E312F9">
              <w:rPr>
                <w:rFonts w:ascii="宋体" w:hAnsi="宋体" w:hint="eastAsia"/>
                <w:sz w:val="24"/>
              </w:rPr>
              <w:t>字段信息</w:t>
            </w:r>
          </w:p>
        </w:tc>
        <w:tc>
          <w:tcPr>
            <w:tcW w:w="1230" w:type="dxa"/>
            <w:shd w:val="clear" w:color="auto" w:fill="548DD4" w:themeFill="text2" w:themeFillTint="99"/>
          </w:tcPr>
          <w:p w:rsidR="00B8628B" w:rsidRPr="00E312F9" w:rsidRDefault="00B8628B" w:rsidP="009C7A2C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E312F9"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1686" w:type="dxa"/>
            <w:shd w:val="clear" w:color="auto" w:fill="548DD4" w:themeFill="text2" w:themeFillTint="99"/>
          </w:tcPr>
          <w:p w:rsidR="00B8628B" w:rsidRPr="00E312F9" w:rsidRDefault="00B8628B" w:rsidP="009C7A2C">
            <w:pPr>
              <w:spacing w:line="360" w:lineRule="auto"/>
              <w:ind w:firstLineChars="200" w:firstLine="480"/>
              <w:jc w:val="center"/>
              <w:rPr>
                <w:rFonts w:ascii="宋体" w:hAnsi="宋体"/>
                <w:sz w:val="24"/>
              </w:rPr>
            </w:pPr>
            <w:r w:rsidRPr="00E312F9">
              <w:rPr>
                <w:rFonts w:ascii="宋体" w:hAnsi="宋体" w:hint="eastAsia"/>
                <w:sz w:val="24"/>
              </w:rPr>
              <w:t>录入方式</w:t>
            </w:r>
          </w:p>
        </w:tc>
        <w:tc>
          <w:tcPr>
            <w:tcW w:w="2421" w:type="dxa"/>
            <w:shd w:val="clear" w:color="auto" w:fill="548DD4" w:themeFill="text2" w:themeFillTint="99"/>
          </w:tcPr>
          <w:p w:rsidR="00B8628B" w:rsidRPr="00E312F9" w:rsidRDefault="00B8628B" w:rsidP="009C7A2C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E312F9">
              <w:rPr>
                <w:rFonts w:ascii="宋体" w:hAnsi="宋体" w:hint="eastAsia"/>
                <w:sz w:val="24"/>
              </w:rPr>
              <w:t>备注</w:t>
            </w:r>
          </w:p>
        </w:tc>
      </w:tr>
      <w:tr w:rsidR="00B8628B" w:rsidTr="007B3756">
        <w:tc>
          <w:tcPr>
            <w:tcW w:w="1526" w:type="dxa"/>
            <w:shd w:val="clear" w:color="auto" w:fill="548DD4" w:themeFill="text2" w:themeFillTint="99"/>
          </w:tcPr>
          <w:p w:rsidR="00B8628B" w:rsidRPr="00A141F5" w:rsidRDefault="00B8628B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 w:rsidRPr="00A141F5">
              <w:rPr>
                <w:rFonts w:ascii="宋体" w:hAnsi="宋体" w:hint="eastAsia"/>
                <w:b/>
                <w:sz w:val="24"/>
              </w:rPr>
              <w:t>基本信息</w:t>
            </w:r>
          </w:p>
        </w:tc>
        <w:tc>
          <w:tcPr>
            <w:tcW w:w="6979" w:type="dxa"/>
            <w:gridSpan w:val="4"/>
            <w:shd w:val="clear" w:color="auto" w:fill="548DD4" w:themeFill="text2" w:themeFillTint="99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B8628B" w:rsidTr="007B3756">
        <w:tc>
          <w:tcPr>
            <w:tcW w:w="1526" w:type="dxa"/>
            <w:vMerge w:val="restart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B8628B" w:rsidRPr="00A141F5" w:rsidRDefault="00B8628B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编号</w:t>
            </w:r>
          </w:p>
        </w:tc>
        <w:tc>
          <w:tcPr>
            <w:tcW w:w="1230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686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B8628B" w:rsidTr="007B3756">
        <w:tc>
          <w:tcPr>
            <w:tcW w:w="1526" w:type="dxa"/>
            <w:vMerge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B8628B" w:rsidRPr="00A141F5" w:rsidRDefault="00B8628B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标题</w:t>
            </w:r>
          </w:p>
        </w:tc>
        <w:tc>
          <w:tcPr>
            <w:tcW w:w="1230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686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B8628B" w:rsidTr="007B3756">
        <w:tc>
          <w:tcPr>
            <w:tcW w:w="1526" w:type="dxa"/>
            <w:vMerge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B8628B" w:rsidRPr="00A141F5" w:rsidRDefault="00B8628B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状态</w:t>
            </w:r>
          </w:p>
        </w:tc>
        <w:tc>
          <w:tcPr>
            <w:tcW w:w="1230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686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B8628B" w:rsidTr="007B3756">
        <w:tc>
          <w:tcPr>
            <w:tcW w:w="1526" w:type="dxa"/>
            <w:vMerge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B8628B" w:rsidRDefault="00B8628B" w:rsidP="00AF24F3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保证金登记</w:t>
            </w:r>
            <w:r w:rsidR="00EA6021">
              <w:rPr>
                <w:rFonts w:ascii="宋体" w:hAnsi="宋体" w:hint="eastAsia"/>
                <w:b/>
                <w:sz w:val="24"/>
              </w:rPr>
              <w:t>编号</w:t>
            </w:r>
          </w:p>
        </w:tc>
        <w:tc>
          <w:tcPr>
            <w:tcW w:w="1230" w:type="dxa"/>
          </w:tcPr>
          <w:p w:rsidR="00B8628B" w:rsidRDefault="00AF24F3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686" w:type="dxa"/>
          </w:tcPr>
          <w:p w:rsidR="00B8628B" w:rsidRDefault="00AF24F3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弹出框选择</w:t>
            </w:r>
          </w:p>
        </w:tc>
        <w:tc>
          <w:tcPr>
            <w:tcW w:w="2421" w:type="dxa"/>
          </w:tcPr>
          <w:p w:rsidR="00B8628B" w:rsidRDefault="00AF24F3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来源</w:t>
            </w:r>
            <w:r w:rsidR="00EA6021">
              <w:rPr>
                <w:rFonts w:ascii="宋体" w:hAnsi="宋体" w:hint="eastAsia"/>
                <w:sz w:val="24"/>
              </w:rPr>
              <w:t>于2.1.4.3</w:t>
            </w:r>
            <w:r>
              <w:rPr>
                <w:rFonts w:ascii="宋体" w:hAnsi="宋体" w:hint="eastAsia"/>
                <w:sz w:val="24"/>
              </w:rPr>
              <w:t>保证金（分包登记）</w:t>
            </w:r>
          </w:p>
        </w:tc>
      </w:tr>
      <w:tr w:rsidR="00EA67B0" w:rsidTr="007B3756">
        <w:tc>
          <w:tcPr>
            <w:tcW w:w="1526" w:type="dxa"/>
            <w:vMerge/>
          </w:tcPr>
          <w:p w:rsidR="00EA67B0" w:rsidRDefault="00EA67B0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EA67B0" w:rsidRDefault="00EA67B0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款项类型</w:t>
            </w:r>
          </w:p>
        </w:tc>
        <w:tc>
          <w:tcPr>
            <w:tcW w:w="1230" w:type="dxa"/>
          </w:tcPr>
          <w:p w:rsidR="00EA67B0" w:rsidRDefault="00EA67B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686" w:type="dxa"/>
          </w:tcPr>
          <w:p w:rsidR="00EA67B0" w:rsidRDefault="00EA67B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弹出框选择</w:t>
            </w:r>
          </w:p>
        </w:tc>
        <w:tc>
          <w:tcPr>
            <w:tcW w:w="2421" w:type="dxa"/>
          </w:tcPr>
          <w:p w:rsidR="00EA67B0" w:rsidRDefault="00EA67B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来源于2.1.4.3保证金（分包登记）</w:t>
            </w:r>
          </w:p>
        </w:tc>
      </w:tr>
      <w:tr w:rsidR="00EA6021" w:rsidTr="007B3756">
        <w:tc>
          <w:tcPr>
            <w:tcW w:w="1526" w:type="dxa"/>
            <w:vMerge/>
          </w:tcPr>
          <w:p w:rsidR="00EA6021" w:rsidRDefault="00EA6021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EA6021" w:rsidRDefault="00EA67B0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合同编号</w:t>
            </w:r>
          </w:p>
        </w:tc>
        <w:tc>
          <w:tcPr>
            <w:tcW w:w="1230" w:type="dxa"/>
          </w:tcPr>
          <w:p w:rsidR="00EA6021" w:rsidRDefault="00EA67B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686" w:type="dxa"/>
          </w:tcPr>
          <w:p w:rsidR="00EA6021" w:rsidRDefault="00EA67B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弹出框选择</w:t>
            </w:r>
          </w:p>
        </w:tc>
        <w:tc>
          <w:tcPr>
            <w:tcW w:w="2421" w:type="dxa"/>
          </w:tcPr>
          <w:p w:rsidR="00EA6021" w:rsidRDefault="00EA67B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来源于2.1.4.3保证金（分包登记）</w:t>
            </w:r>
          </w:p>
        </w:tc>
      </w:tr>
      <w:tr w:rsidR="00EA6021" w:rsidTr="007B3756">
        <w:tc>
          <w:tcPr>
            <w:tcW w:w="1526" w:type="dxa"/>
            <w:vMerge/>
          </w:tcPr>
          <w:p w:rsidR="00EA6021" w:rsidRDefault="00EA6021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EA6021" w:rsidRDefault="00EA67B0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合同名称</w:t>
            </w:r>
          </w:p>
        </w:tc>
        <w:tc>
          <w:tcPr>
            <w:tcW w:w="1230" w:type="dxa"/>
          </w:tcPr>
          <w:p w:rsidR="00EA6021" w:rsidRDefault="00EA67B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字符型</w:t>
            </w:r>
          </w:p>
        </w:tc>
        <w:tc>
          <w:tcPr>
            <w:tcW w:w="1686" w:type="dxa"/>
          </w:tcPr>
          <w:p w:rsidR="00EA6021" w:rsidRDefault="00EA67B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弹出框选择</w:t>
            </w:r>
          </w:p>
        </w:tc>
        <w:tc>
          <w:tcPr>
            <w:tcW w:w="2421" w:type="dxa"/>
          </w:tcPr>
          <w:p w:rsidR="00EA6021" w:rsidRDefault="00EA67B0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来源于2.1.4.3保证金（分包登记）</w:t>
            </w:r>
          </w:p>
        </w:tc>
      </w:tr>
      <w:tr w:rsidR="00B8628B" w:rsidTr="007B3756">
        <w:tc>
          <w:tcPr>
            <w:tcW w:w="1526" w:type="dxa"/>
            <w:vMerge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B8628B" w:rsidRPr="00A141F5" w:rsidRDefault="00B8628B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申请人</w:t>
            </w:r>
          </w:p>
        </w:tc>
        <w:tc>
          <w:tcPr>
            <w:tcW w:w="1230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686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B8628B" w:rsidTr="007B3756">
        <w:tc>
          <w:tcPr>
            <w:tcW w:w="1526" w:type="dxa"/>
            <w:vMerge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B8628B" w:rsidRPr="00A141F5" w:rsidRDefault="00B8628B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申请部门</w:t>
            </w:r>
          </w:p>
        </w:tc>
        <w:tc>
          <w:tcPr>
            <w:tcW w:w="1230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整型</w:t>
            </w:r>
          </w:p>
        </w:tc>
        <w:tc>
          <w:tcPr>
            <w:tcW w:w="1686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B8628B" w:rsidTr="007B3756">
        <w:tc>
          <w:tcPr>
            <w:tcW w:w="1526" w:type="dxa"/>
            <w:vMerge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B8628B" w:rsidRPr="00A141F5" w:rsidRDefault="00B8628B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对方单位名称</w:t>
            </w:r>
          </w:p>
        </w:tc>
        <w:tc>
          <w:tcPr>
            <w:tcW w:w="1230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B8628B" w:rsidTr="007B3756">
        <w:tc>
          <w:tcPr>
            <w:tcW w:w="1526" w:type="dxa"/>
            <w:vMerge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B8628B" w:rsidRPr="00A141F5" w:rsidRDefault="00B8628B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开户行</w:t>
            </w:r>
          </w:p>
        </w:tc>
        <w:tc>
          <w:tcPr>
            <w:tcW w:w="1230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B8628B" w:rsidTr="007B3756">
        <w:tc>
          <w:tcPr>
            <w:tcW w:w="1526" w:type="dxa"/>
            <w:vMerge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B8628B" w:rsidRPr="00A141F5" w:rsidRDefault="00B8628B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账号</w:t>
            </w:r>
          </w:p>
        </w:tc>
        <w:tc>
          <w:tcPr>
            <w:tcW w:w="1230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B8628B" w:rsidTr="007B3756">
        <w:tc>
          <w:tcPr>
            <w:tcW w:w="1526" w:type="dxa"/>
            <w:vMerge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B8628B" w:rsidRPr="00A141F5" w:rsidRDefault="00B8628B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金额</w:t>
            </w:r>
          </w:p>
        </w:tc>
        <w:tc>
          <w:tcPr>
            <w:tcW w:w="1230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B8628B" w:rsidTr="007B3756">
        <w:tc>
          <w:tcPr>
            <w:tcW w:w="1526" w:type="dxa"/>
            <w:vMerge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B8628B" w:rsidRPr="00A141F5" w:rsidRDefault="00B8628B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结算方式</w:t>
            </w:r>
          </w:p>
        </w:tc>
        <w:tc>
          <w:tcPr>
            <w:tcW w:w="1230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B8628B" w:rsidTr="007B3756">
        <w:tc>
          <w:tcPr>
            <w:tcW w:w="1526" w:type="dxa"/>
            <w:vMerge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B8628B" w:rsidRPr="00A141F5" w:rsidRDefault="00B8628B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事项说明</w:t>
            </w:r>
          </w:p>
        </w:tc>
        <w:tc>
          <w:tcPr>
            <w:tcW w:w="1230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B8628B" w:rsidTr="007B3756">
        <w:tc>
          <w:tcPr>
            <w:tcW w:w="1526" w:type="dxa"/>
            <w:vMerge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B8628B" w:rsidRPr="00A141F5" w:rsidRDefault="00B8628B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备注</w:t>
            </w:r>
          </w:p>
        </w:tc>
        <w:tc>
          <w:tcPr>
            <w:tcW w:w="1230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手动</w:t>
            </w:r>
          </w:p>
        </w:tc>
        <w:tc>
          <w:tcPr>
            <w:tcW w:w="2421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B8628B" w:rsidTr="007B3756">
        <w:tc>
          <w:tcPr>
            <w:tcW w:w="1526" w:type="dxa"/>
            <w:vMerge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B8628B" w:rsidRPr="00A141F5" w:rsidRDefault="00B8628B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 w:rsidRPr="00A141F5">
              <w:rPr>
                <w:rFonts w:ascii="宋体" w:hAnsi="宋体" w:hint="eastAsia"/>
                <w:b/>
                <w:sz w:val="24"/>
              </w:rPr>
              <w:t>录入人</w:t>
            </w:r>
          </w:p>
        </w:tc>
        <w:tc>
          <w:tcPr>
            <w:tcW w:w="1230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字符串</w:t>
            </w:r>
          </w:p>
        </w:tc>
        <w:tc>
          <w:tcPr>
            <w:tcW w:w="1686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自动带出</w:t>
            </w:r>
          </w:p>
        </w:tc>
        <w:tc>
          <w:tcPr>
            <w:tcW w:w="2421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B8628B" w:rsidTr="007B3756">
        <w:tc>
          <w:tcPr>
            <w:tcW w:w="1526" w:type="dxa"/>
            <w:vMerge/>
          </w:tcPr>
          <w:p w:rsidR="00B8628B" w:rsidRPr="00F75B62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642" w:type="dxa"/>
          </w:tcPr>
          <w:p w:rsidR="00B8628B" w:rsidRPr="00F75B62" w:rsidRDefault="00B8628B" w:rsidP="009C7A2C">
            <w:pPr>
              <w:spacing w:line="360" w:lineRule="auto"/>
              <w:rPr>
                <w:rFonts w:ascii="宋体" w:hAnsi="宋体"/>
                <w:b/>
                <w:sz w:val="24"/>
              </w:rPr>
            </w:pPr>
            <w:r w:rsidRPr="00F75B62">
              <w:rPr>
                <w:rFonts w:ascii="宋体" w:hAnsi="宋体" w:hint="eastAsia"/>
                <w:b/>
                <w:sz w:val="24"/>
              </w:rPr>
              <w:t>录入时间</w:t>
            </w:r>
          </w:p>
        </w:tc>
        <w:tc>
          <w:tcPr>
            <w:tcW w:w="1230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时间类型</w:t>
            </w:r>
          </w:p>
        </w:tc>
        <w:tc>
          <w:tcPr>
            <w:tcW w:w="1686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自动带出</w:t>
            </w:r>
          </w:p>
        </w:tc>
        <w:tc>
          <w:tcPr>
            <w:tcW w:w="2421" w:type="dxa"/>
          </w:tcPr>
          <w:p w:rsidR="00B8628B" w:rsidRDefault="00B8628B" w:rsidP="009C7A2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</w:tbl>
    <w:p w:rsidR="00106F55" w:rsidRDefault="00106F55" w:rsidP="00106F55">
      <w:pPr>
        <w:pStyle w:val="10"/>
      </w:pPr>
    </w:p>
    <w:p w:rsidR="00106F55" w:rsidRDefault="00DB3EB4" w:rsidP="00106F55">
      <w:pPr>
        <w:pStyle w:val="3"/>
      </w:pPr>
      <w:bookmarkStart w:id="51" w:name="_Toc514148806"/>
      <w:r>
        <w:rPr>
          <w:rFonts w:hint="eastAsia"/>
        </w:rPr>
        <w:t>统计台账</w:t>
      </w:r>
      <w:bookmarkEnd w:id="51"/>
    </w:p>
    <w:p w:rsidR="001B4637" w:rsidRDefault="00070E49" w:rsidP="001B4637">
      <w:pPr>
        <w:pStyle w:val="4"/>
      </w:pPr>
      <w:bookmarkStart w:id="52" w:name="_Toc514148807"/>
      <w:r>
        <w:rPr>
          <w:rFonts w:hint="eastAsia"/>
        </w:rPr>
        <w:t>合同台账总表</w:t>
      </w:r>
      <w:bookmarkEnd w:id="52"/>
    </w:p>
    <w:p w:rsidR="00F8392A" w:rsidRDefault="00F8392A" w:rsidP="007B3756">
      <w:pPr>
        <w:pStyle w:val="a"/>
        <w:numPr>
          <w:ilvl w:val="0"/>
          <w:numId w:val="36"/>
        </w:numPr>
      </w:pPr>
      <w:r w:rsidRPr="007D2609">
        <w:rPr>
          <w:rFonts w:hint="eastAsia"/>
        </w:rPr>
        <w:t>功能说明：</w:t>
      </w:r>
    </w:p>
    <w:p w:rsidR="00622EFA" w:rsidRPr="00622EFA" w:rsidRDefault="00622EFA" w:rsidP="007B3756">
      <w:pPr>
        <w:pStyle w:val="afd"/>
        <w:rPr>
          <w:rFonts w:ascii="宋体" w:hAnsi="宋体"/>
        </w:rPr>
      </w:pPr>
      <w:r w:rsidRPr="007B3756">
        <w:rPr>
          <w:rFonts w:hint="eastAsia"/>
        </w:rPr>
        <w:t>合同统计台账报表。</w:t>
      </w:r>
      <w:r w:rsidR="00863F95" w:rsidRPr="007B3756">
        <w:rPr>
          <w:rFonts w:hint="eastAsia"/>
        </w:rPr>
        <w:t>系统自动获取合同登记、合同变更、合同请款、合同开票合同到款、合同结算信息并进行汇总统计，可根据合同编号、所属项目、时间单位等相关条件进行组合查询，查询结果可导出</w:t>
      </w:r>
      <w:r w:rsidR="00863F95" w:rsidRPr="007B3756">
        <w:rPr>
          <w:rFonts w:hint="eastAsia"/>
        </w:rPr>
        <w:t>EXCEL</w:t>
      </w:r>
      <w:r w:rsidR="00863F95" w:rsidRPr="007B3756">
        <w:rPr>
          <w:rFonts w:hint="eastAsia"/>
        </w:rPr>
        <w:t>文件</w:t>
      </w:r>
      <w:r w:rsidR="00863F95">
        <w:rPr>
          <w:rFonts w:ascii="宋体" w:hAnsi="宋体" w:hint="eastAsia"/>
        </w:rPr>
        <w:t>。</w:t>
      </w:r>
    </w:p>
    <w:p w:rsidR="009D30F5" w:rsidRDefault="00F8392A" w:rsidP="007B3756">
      <w:pPr>
        <w:pStyle w:val="a"/>
      </w:pPr>
      <w:r w:rsidRPr="007D2609">
        <w:rPr>
          <w:rFonts w:hint="eastAsia"/>
        </w:rPr>
        <w:t>报表样式：</w:t>
      </w:r>
    </w:p>
    <w:p w:rsidR="008D38E9" w:rsidRPr="007B3756" w:rsidRDefault="009D30F5" w:rsidP="007B3756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85214" cy="154004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2595" cy="154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B4F" w:rsidRPr="00D53B4F" w:rsidRDefault="001B6DDB" w:rsidP="00C54D6E">
      <w:pPr>
        <w:pStyle w:val="4"/>
      </w:pPr>
      <w:bookmarkStart w:id="53" w:name="_Toc514148808"/>
      <w:r>
        <w:rPr>
          <w:rFonts w:hint="eastAsia"/>
        </w:rPr>
        <w:t>开箱验收合格附件打包下载</w:t>
      </w:r>
      <w:bookmarkEnd w:id="53"/>
    </w:p>
    <w:p w:rsidR="00AB65C0" w:rsidRDefault="00AB65C0" w:rsidP="007B3756">
      <w:pPr>
        <w:pStyle w:val="a"/>
        <w:numPr>
          <w:ilvl w:val="0"/>
          <w:numId w:val="37"/>
        </w:numPr>
      </w:pPr>
      <w:r w:rsidRPr="007D2609">
        <w:rPr>
          <w:rFonts w:hint="eastAsia"/>
        </w:rPr>
        <w:t>功能说明：</w:t>
      </w:r>
    </w:p>
    <w:p w:rsidR="00AB65C0" w:rsidRPr="007B3756" w:rsidRDefault="00AB65C0" w:rsidP="007B3756">
      <w:pPr>
        <w:pStyle w:val="afd"/>
      </w:pPr>
      <w:r w:rsidRPr="007B3756">
        <w:rPr>
          <w:rFonts w:hint="eastAsia"/>
        </w:rPr>
        <w:t>开箱验收合格附件打包下载。</w:t>
      </w:r>
      <w:r w:rsidR="00EE0AB0" w:rsidRPr="007B3756">
        <w:rPr>
          <w:rFonts w:hint="eastAsia"/>
        </w:rPr>
        <w:t>系统自动获取开箱验收业务的附件文件，可根据时间范围、合同编号、对应项目等相关条件进行查询，可将查询结果</w:t>
      </w:r>
      <w:r w:rsidR="002D6875" w:rsidRPr="007B3756">
        <w:rPr>
          <w:rFonts w:hint="eastAsia"/>
        </w:rPr>
        <w:t>文件</w:t>
      </w:r>
      <w:r w:rsidR="00A75700" w:rsidRPr="007B3756">
        <w:rPr>
          <w:rFonts w:hint="eastAsia"/>
        </w:rPr>
        <w:t>信息</w:t>
      </w:r>
      <w:r w:rsidR="00EE0AB0" w:rsidRPr="007B3756">
        <w:rPr>
          <w:rFonts w:hint="eastAsia"/>
        </w:rPr>
        <w:t>打包下载。</w:t>
      </w:r>
    </w:p>
    <w:p w:rsidR="00106F55" w:rsidRDefault="00AB65C0" w:rsidP="007B3756">
      <w:pPr>
        <w:pStyle w:val="a"/>
        <w:numPr>
          <w:ilvl w:val="0"/>
          <w:numId w:val="37"/>
        </w:numPr>
      </w:pPr>
      <w:r w:rsidRPr="007D2609">
        <w:rPr>
          <w:rFonts w:hint="eastAsia"/>
        </w:rPr>
        <w:t>报表样式：</w:t>
      </w:r>
      <w:r>
        <w:rPr>
          <w:rFonts w:hint="eastAsia"/>
        </w:rPr>
        <w:t>（待收集）</w:t>
      </w:r>
    </w:p>
    <w:p w:rsidR="0068098F" w:rsidRDefault="001B6DDB" w:rsidP="00A24F45">
      <w:pPr>
        <w:pStyle w:val="4"/>
      </w:pPr>
      <w:bookmarkStart w:id="54" w:name="_Toc514148809"/>
      <w:r>
        <w:rPr>
          <w:rFonts w:hint="eastAsia"/>
        </w:rPr>
        <w:t>物资明细</w:t>
      </w:r>
      <w:r w:rsidR="00793103">
        <w:rPr>
          <w:rFonts w:hint="eastAsia"/>
        </w:rPr>
        <w:t>跟踪</w:t>
      </w:r>
      <w:bookmarkEnd w:id="54"/>
    </w:p>
    <w:p w:rsidR="00D4512A" w:rsidRDefault="00D4512A" w:rsidP="007B3756">
      <w:pPr>
        <w:pStyle w:val="a"/>
        <w:numPr>
          <w:ilvl w:val="0"/>
          <w:numId w:val="38"/>
        </w:numPr>
      </w:pPr>
      <w:r w:rsidRPr="007D2609">
        <w:rPr>
          <w:rFonts w:hint="eastAsia"/>
        </w:rPr>
        <w:t>功能说明：</w:t>
      </w:r>
    </w:p>
    <w:p w:rsidR="00D4512A" w:rsidRPr="007B3756" w:rsidRDefault="00D4512A" w:rsidP="007B3756">
      <w:pPr>
        <w:pStyle w:val="afd"/>
      </w:pPr>
      <w:r w:rsidRPr="007B3756">
        <w:rPr>
          <w:rFonts w:hint="eastAsia"/>
        </w:rPr>
        <w:t>物资明细台账。</w:t>
      </w:r>
      <w:r w:rsidR="00F66394" w:rsidRPr="007B3756">
        <w:rPr>
          <w:rFonts w:hint="eastAsia"/>
        </w:rPr>
        <w:t>系统自动获取需求计划、采购合同、到货检查、物资入库、领料申请、物资出库信息进行汇总统计，</w:t>
      </w:r>
      <w:r w:rsidRPr="007B3756">
        <w:rPr>
          <w:rFonts w:hint="eastAsia"/>
        </w:rPr>
        <w:t>可根据时间</w:t>
      </w:r>
      <w:r w:rsidR="00F66394" w:rsidRPr="007B3756">
        <w:rPr>
          <w:rFonts w:hint="eastAsia"/>
        </w:rPr>
        <w:t>范围</w:t>
      </w:r>
      <w:r w:rsidRPr="007B3756">
        <w:rPr>
          <w:rFonts w:hint="eastAsia"/>
        </w:rPr>
        <w:t>、</w:t>
      </w:r>
      <w:r w:rsidR="00F66394" w:rsidRPr="007B3756">
        <w:rPr>
          <w:rFonts w:hint="eastAsia"/>
        </w:rPr>
        <w:t>合同编号、对应项目、</w:t>
      </w:r>
      <w:r w:rsidRPr="007B3756">
        <w:rPr>
          <w:rFonts w:hint="eastAsia"/>
        </w:rPr>
        <w:t>合同类型、分包商等进行范围查询，</w:t>
      </w:r>
      <w:r w:rsidR="00F66394" w:rsidRPr="007B3756">
        <w:rPr>
          <w:rFonts w:hint="eastAsia"/>
        </w:rPr>
        <w:t>查询结果可导出</w:t>
      </w:r>
      <w:r w:rsidR="00F66394" w:rsidRPr="007B3756">
        <w:rPr>
          <w:rFonts w:hint="eastAsia"/>
        </w:rPr>
        <w:t>EXCEL</w:t>
      </w:r>
      <w:r w:rsidR="00F66394" w:rsidRPr="007B3756">
        <w:rPr>
          <w:rFonts w:hint="eastAsia"/>
        </w:rPr>
        <w:t>文件</w:t>
      </w:r>
      <w:r w:rsidRPr="007B3756">
        <w:rPr>
          <w:rFonts w:hint="eastAsia"/>
        </w:rPr>
        <w:t>。</w:t>
      </w:r>
    </w:p>
    <w:p w:rsidR="007B3756" w:rsidRDefault="00D4512A" w:rsidP="007B3756">
      <w:pPr>
        <w:pStyle w:val="a"/>
        <w:numPr>
          <w:ilvl w:val="0"/>
          <w:numId w:val="38"/>
        </w:numPr>
      </w:pPr>
      <w:r w:rsidRPr="007D2609">
        <w:rPr>
          <w:rFonts w:hint="eastAsia"/>
        </w:rPr>
        <w:t>报表样式：</w:t>
      </w:r>
    </w:p>
    <w:p w:rsidR="00437195" w:rsidRDefault="00766D4F" w:rsidP="007B3756">
      <w:pPr>
        <w:pStyle w:val="afd"/>
      </w:pPr>
      <w:r>
        <w:rPr>
          <w:rFonts w:hint="eastAsia"/>
        </w:rPr>
        <w:t>跟踪所有该物资的情况，点击进去可查看详细信息。</w:t>
      </w:r>
    </w:p>
    <w:p w:rsidR="00437195" w:rsidRDefault="00437195" w:rsidP="003F0126">
      <w:pPr>
        <w:pStyle w:val="af8"/>
        <w:ind w:firstLine="480"/>
        <w:rPr>
          <w:sz w:val="24"/>
          <w:szCs w:val="24"/>
        </w:rPr>
      </w:pPr>
    </w:p>
    <w:p w:rsidR="007A72CA" w:rsidRDefault="00766D4F" w:rsidP="007B3756">
      <w:pPr>
        <w:jc w:val="center"/>
      </w:pPr>
      <w:r>
        <w:rPr>
          <w:noProof/>
        </w:rPr>
        <w:drawing>
          <wp:inline distT="0" distB="0" distL="0" distR="0">
            <wp:extent cx="5486400" cy="6985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03" w:rsidRPr="007A72CA" w:rsidRDefault="00793103" w:rsidP="003F0126"/>
    <w:p w:rsidR="00D53B4F" w:rsidRDefault="00580755" w:rsidP="003F0126">
      <w:pPr>
        <w:pStyle w:val="4"/>
      </w:pPr>
      <w:bookmarkStart w:id="55" w:name="_Toc514148810"/>
      <w:r>
        <w:rPr>
          <w:rFonts w:hint="eastAsia"/>
        </w:rPr>
        <w:t>库房</w:t>
      </w:r>
      <w:r w:rsidR="00E87A52">
        <w:rPr>
          <w:rFonts w:hint="eastAsia"/>
        </w:rPr>
        <w:t>消耗</w:t>
      </w:r>
      <w:r w:rsidR="00400E54">
        <w:rPr>
          <w:rFonts w:hint="eastAsia"/>
        </w:rPr>
        <w:t>明细</w:t>
      </w:r>
      <w:r>
        <w:rPr>
          <w:rFonts w:hint="eastAsia"/>
        </w:rPr>
        <w:t>统计</w:t>
      </w:r>
      <w:bookmarkEnd w:id="55"/>
    </w:p>
    <w:p w:rsidR="00580755" w:rsidRDefault="00580755" w:rsidP="007B3756">
      <w:pPr>
        <w:pStyle w:val="a"/>
        <w:numPr>
          <w:ilvl w:val="0"/>
          <w:numId w:val="39"/>
        </w:numPr>
      </w:pPr>
      <w:r w:rsidRPr="007D2609">
        <w:rPr>
          <w:rFonts w:hint="eastAsia"/>
        </w:rPr>
        <w:t>功能说明：</w:t>
      </w:r>
    </w:p>
    <w:p w:rsidR="00580755" w:rsidRDefault="00580755" w:rsidP="007B3756">
      <w:pPr>
        <w:pStyle w:val="afd"/>
      </w:pPr>
      <w:r>
        <w:rPr>
          <w:rFonts w:hint="eastAsia"/>
        </w:rPr>
        <w:t>系统自动统计各个项目，各类物资（备品备件，低耗及其他）的初期、入库、出库</w:t>
      </w:r>
      <w:r w:rsidR="00400E54">
        <w:rPr>
          <w:rFonts w:hint="eastAsia"/>
        </w:rPr>
        <w:t>数量和金额。</w:t>
      </w:r>
    </w:p>
    <w:p w:rsidR="007B3756" w:rsidRDefault="00580755" w:rsidP="007B3756">
      <w:pPr>
        <w:pStyle w:val="a"/>
        <w:numPr>
          <w:ilvl w:val="0"/>
          <w:numId w:val="39"/>
        </w:numPr>
      </w:pPr>
      <w:r w:rsidRPr="007D2609">
        <w:rPr>
          <w:rFonts w:hint="eastAsia"/>
        </w:rPr>
        <w:t>报表样式：</w:t>
      </w:r>
    </w:p>
    <w:p w:rsidR="00580755" w:rsidRPr="001729B9" w:rsidRDefault="000F5F7D" w:rsidP="007B3756">
      <w:pPr>
        <w:pStyle w:val="afd"/>
      </w:pPr>
      <w:r>
        <w:rPr>
          <w:rFonts w:hint="eastAsia"/>
        </w:rPr>
        <w:t>总消耗和分项的统计可以放在一个页面去实现。用从下往上汇总分级的方式。出来的是一个总的，可以按照</w:t>
      </w:r>
      <w:r w:rsidR="00A10441">
        <w:rPr>
          <w:rFonts w:hint="eastAsia"/>
        </w:rPr>
        <w:t>任意</w:t>
      </w:r>
      <w:r>
        <w:rPr>
          <w:rFonts w:hint="eastAsia"/>
        </w:rPr>
        <w:t>时间段查询统计。</w:t>
      </w:r>
    </w:p>
    <w:p w:rsidR="00580755" w:rsidRPr="00580755" w:rsidRDefault="00580755">
      <w:pPr>
        <w:pStyle w:val="10"/>
      </w:pPr>
    </w:p>
    <w:p w:rsidR="00580755" w:rsidRDefault="00580755" w:rsidP="007B3756">
      <w:pPr>
        <w:pStyle w:val="10"/>
        <w:jc w:val="center"/>
      </w:pPr>
      <w:r>
        <w:rPr>
          <w:noProof/>
        </w:rPr>
        <w:drawing>
          <wp:inline distT="0" distB="0" distL="0" distR="0">
            <wp:extent cx="5486400" cy="142176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755" w:rsidRDefault="00580755" w:rsidP="007B3756">
      <w:pPr>
        <w:pStyle w:val="10"/>
        <w:jc w:val="center"/>
      </w:pPr>
      <w:r>
        <w:rPr>
          <w:noProof/>
        </w:rPr>
        <w:drawing>
          <wp:inline distT="0" distB="0" distL="0" distR="0">
            <wp:extent cx="5486400" cy="11931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E54" w:rsidRDefault="002E61C5" w:rsidP="003F0126">
      <w:pPr>
        <w:pStyle w:val="4"/>
      </w:pPr>
      <w:bookmarkStart w:id="56" w:name="_Toc514148811"/>
      <w:r>
        <w:rPr>
          <w:rFonts w:hint="eastAsia"/>
        </w:rPr>
        <w:t>项目收入成本毛利表</w:t>
      </w:r>
      <w:bookmarkEnd w:id="56"/>
    </w:p>
    <w:p w:rsidR="00E87A52" w:rsidRDefault="00E87A52" w:rsidP="007B3756">
      <w:pPr>
        <w:pStyle w:val="a"/>
        <w:numPr>
          <w:ilvl w:val="0"/>
          <w:numId w:val="40"/>
        </w:numPr>
      </w:pPr>
      <w:r w:rsidRPr="007D2609">
        <w:rPr>
          <w:rFonts w:hint="eastAsia"/>
        </w:rPr>
        <w:t>功能说明：</w:t>
      </w:r>
    </w:p>
    <w:p w:rsidR="00E87A52" w:rsidRDefault="00E87A52" w:rsidP="007B3756">
      <w:pPr>
        <w:pStyle w:val="afd"/>
      </w:pPr>
      <w:r>
        <w:rPr>
          <w:rFonts w:hint="eastAsia"/>
        </w:rPr>
        <w:t>分项目统计各个收入类别的</w:t>
      </w:r>
      <w:r w:rsidR="002E61C5">
        <w:rPr>
          <w:rFonts w:hint="eastAsia"/>
        </w:rPr>
        <w:t>收入，成本和毛利。</w:t>
      </w:r>
    </w:p>
    <w:p w:rsidR="00BC2D94" w:rsidRDefault="002E61C5" w:rsidP="007B3756">
      <w:pPr>
        <w:pStyle w:val="afd"/>
      </w:pPr>
      <w:r>
        <w:rPr>
          <w:rFonts w:hint="eastAsia"/>
        </w:rPr>
        <w:t>这里的合同价款是和业主签订的含税的和不含税的；最新预算总成本是造价部根据</w:t>
      </w:r>
      <w:r w:rsidR="00747507">
        <w:rPr>
          <w:rFonts w:hint="eastAsia"/>
        </w:rPr>
        <w:t>进项</w:t>
      </w:r>
      <w:r>
        <w:rPr>
          <w:rFonts w:hint="eastAsia"/>
        </w:rPr>
        <w:t>合同制定的不含税的控制价；施工合同成本和生产成本一起为</w:t>
      </w:r>
      <w:r w:rsidR="00747507">
        <w:rPr>
          <w:rFonts w:hint="eastAsia"/>
        </w:rPr>
        <w:t>当</w:t>
      </w:r>
      <w:r>
        <w:rPr>
          <w:rFonts w:hint="eastAsia"/>
        </w:rPr>
        <w:t>月总成本</w:t>
      </w:r>
      <w:r w:rsidR="00BC2D94">
        <w:rPr>
          <w:rFonts w:hint="eastAsia"/>
        </w:rPr>
        <w:t>，来源于该出项合同的实际支付金额。</w:t>
      </w:r>
      <w:r w:rsidR="00E94192">
        <w:rPr>
          <w:rFonts w:hint="eastAsia"/>
        </w:rPr>
        <w:t>黄色部分需要财务部手填，其余的从系统中自动获取和计算</w:t>
      </w:r>
      <w:r w:rsidR="001716A6">
        <w:rPr>
          <w:rFonts w:hint="eastAsia"/>
        </w:rPr>
        <w:t>。</w:t>
      </w:r>
    </w:p>
    <w:p w:rsidR="00E87A52" w:rsidRDefault="00E87A52" w:rsidP="007B3756">
      <w:pPr>
        <w:pStyle w:val="a"/>
        <w:numPr>
          <w:ilvl w:val="0"/>
          <w:numId w:val="40"/>
        </w:numPr>
      </w:pPr>
      <w:r w:rsidRPr="007D2609">
        <w:rPr>
          <w:rFonts w:hint="eastAsia"/>
        </w:rPr>
        <w:t>报表样式：</w:t>
      </w:r>
    </w:p>
    <w:p w:rsidR="00E87A52" w:rsidRPr="00E87A52" w:rsidRDefault="00E87A52">
      <w:pPr>
        <w:pStyle w:val="10"/>
      </w:pPr>
    </w:p>
    <w:p w:rsidR="00E87A52" w:rsidRPr="00E87A52" w:rsidRDefault="00E94192" w:rsidP="00B74F69">
      <w:pPr>
        <w:pStyle w:val="10"/>
        <w:jc w:val="center"/>
      </w:pPr>
      <w:r>
        <w:rPr>
          <w:noProof/>
        </w:rPr>
        <w:drawing>
          <wp:inline distT="0" distB="0" distL="0" distR="0">
            <wp:extent cx="5486400" cy="12877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A52" w:rsidRPr="00E87A52" w:rsidSect="0079499D">
      <w:headerReference w:type="default" r:id="rId25"/>
      <w:footerReference w:type="default" r:id="rId26"/>
      <w:pgSz w:w="11906" w:h="16838"/>
      <w:pgMar w:top="567" w:right="1089" w:bottom="567" w:left="1134" w:header="851" w:footer="567" w:gutter="0"/>
      <w:cols w:space="720"/>
      <w:docGrid w:linePitch="29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F262E" w:rsidRDefault="003F262E">
      <w:r>
        <w:separator/>
      </w:r>
    </w:p>
  </w:endnote>
  <w:endnote w:type="continuationSeparator" w:id="1">
    <w:p w:rsidR="003F262E" w:rsidRDefault="003F262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仿宋_GB2312">
    <w:altName w:val="仿宋"/>
    <w:charset w:val="86"/>
    <w:family w:val="swiss"/>
    <w:pitch w:val="default"/>
    <w:sig w:usb0="00000000" w:usb1="00000000" w:usb2="00000010" w:usb3="00000000" w:csb0="00040000" w:csb1="00000000"/>
  </w:font>
  <w:font w:name="方正仿宋_GBK">
    <w:altName w:val="Arial Unicode MS"/>
    <w:charset w:val="86"/>
    <w:family w:val="script"/>
    <w:pitch w:val="fixed"/>
    <w:sig w:usb0="00000000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3756" w:rsidRDefault="003E026C">
    <w:pPr>
      <w:pStyle w:val="a8"/>
      <w:framePr w:h="0" w:wrap="around" w:vAnchor="text" w:hAnchor="margin" w:xAlign="outside" w:y="1"/>
      <w:rPr>
        <w:rStyle w:val="12"/>
      </w:rPr>
    </w:pPr>
    <w:r>
      <w:fldChar w:fldCharType="begin"/>
    </w:r>
    <w:r w:rsidR="007B3756">
      <w:rPr>
        <w:rStyle w:val="12"/>
      </w:rPr>
      <w:instrText xml:space="preserve">PAGE  </w:instrText>
    </w:r>
    <w:r>
      <w:fldChar w:fldCharType="end"/>
    </w:r>
  </w:p>
  <w:p w:rsidR="007B3756" w:rsidRDefault="007B3756">
    <w:pPr>
      <w:pStyle w:val="a8"/>
      <w:ind w:right="36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3756" w:rsidRDefault="007B3756">
    <w:pPr>
      <w:pStyle w:val="a8"/>
      <w:ind w:right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3756" w:rsidRDefault="007B3756">
    <w:pPr>
      <w:pStyle w:val="a8"/>
      <w:jc w:val="right"/>
    </w:pPr>
    <w:r>
      <w:rPr>
        <w:rFonts w:hint="eastAsia"/>
      </w:rPr>
      <w:t>第</w:t>
    </w:r>
    <w:r w:rsidR="003E026C" w:rsidRPr="003E026C">
      <w:fldChar w:fldCharType="begin"/>
    </w:r>
    <w:r>
      <w:instrText>PAGE   \* MERGEFORMAT</w:instrText>
    </w:r>
    <w:r w:rsidR="003E026C" w:rsidRPr="003E026C">
      <w:fldChar w:fldCharType="separate"/>
    </w:r>
    <w:r w:rsidR="008A6E45" w:rsidRPr="008A6E45">
      <w:rPr>
        <w:noProof/>
        <w:lang w:val="zh-CN"/>
      </w:rPr>
      <w:t>21</w:t>
    </w:r>
    <w:r w:rsidR="003E026C">
      <w:rPr>
        <w:noProof/>
        <w:lang w:val="zh-CN"/>
      </w:rPr>
      <w:fldChar w:fldCharType="end"/>
    </w:r>
    <w:r>
      <w:rPr>
        <w:rFonts w:hint="eastAsia"/>
      </w:rPr>
      <w:t>页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F262E" w:rsidRDefault="003F262E">
      <w:r>
        <w:separator/>
      </w:r>
    </w:p>
  </w:footnote>
  <w:footnote w:type="continuationSeparator" w:id="1">
    <w:p w:rsidR="003F262E" w:rsidRDefault="003F262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3756" w:rsidRDefault="007B3756">
    <w:pPr>
      <w:pStyle w:val="a6"/>
      <w:pBdr>
        <w:bottom w:val="none" w:sz="0" w:space="0" w:color="auto"/>
      </w:pBd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3756" w:rsidRDefault="007B3756">
    <w:pPr>
      <w:pStyle w:val="a6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3756" w:rsidRDefault="007B3756">
    <w:pPr>
      <w:pStyle w:val="a6"/>
      <w:pBdr>
        <w:bottom w:val="none" w:sz="0" w:space="0" w:color="auto"/>
      </w:pBdr>
      <w:jc w:val="lef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6"/>
    <w:multiLevelType w:val="multilevel"/>
    <w:tmpl w:val="66927B7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993" w:hanging="851"/>
      </w:pPr>
      <w:rPr>
        <w:rFonts w:hint="eastAsia"/>
        <w:lang w:val="en-US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>
    <w:nsid w:val="00000027"/>
    <w:multiLevelType w:val="multilevel"/>
    <w:tmpl w:val="00000027"/>
    <w:lvl w:ilvl="0">
      <w:start w:val="1"/>
      <w:numFmt w:val="decimal"/>
      <w:pStyle w:val="MMTopic1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lang w:val="en-US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32A226D"/>
    <w:multiLevelType w:val="hybridMultilevel"/>
    <w:tmpl w:val="AA6467B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4FA167E"/>
    <w:multiLevelType w:val="hybridMultilevel"/>
    <w:tmpl w:val="F58C7E1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58036BC"/>
    <w:multiLevelType w:val="hybridMultilevel"/>
    <w:tmpl w:val="AA6467B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F3C1153"/>
    <w:multiLevelType w:val="hybridMultilevel"/>
    <w:tmpl w:val="4212054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8692850"/>
    <w:multiLevelType w:val="hybridMultilevel"/>
    <w:tmpl w:val="4212054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97556C2"/>
    <w:multiLevelType w:val="multilevel"/>
    <w:tmpl w:val="0409001D"/>
    <w:styleLink w:val="30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200D4053"/>
    <w:multiLevelType w:val="hybridMultilevel"/>
    <w:tmpl w:val="AA6467B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1C65970"/>
    <w:multiLevelType w:val="hybridMultilevel"/>
    <w:tmpl w:val="AA6467B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FA510FA"/>
    <w:multiLevelType w:val="hybridMultilevel"/>
    <w:tmpl w:val="4212054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6F92DAC"/>
    <w:multiLevelType w:val="hybridMultilevel"/>
    <w:tmpl w:val="B32AC5F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3A1D3166"/>
    <w:multiLevelType w:val="hybridMultilevel"/>
    <w:tmpl w:val="89643BDC"/>
    <w:lvl w:ilvl="0" w:tplc="B6CC5C5A">
      <w:start w:val="1"/>
      <w:numFmt w:val="decimal"/>
      <w:pStyle w:val="a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3B7B1CA8"/>
    <w:multiLevelType w:val="hybridMultilevel"/>
    <w:tmpl w:val="E9E206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3EF33EBF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42D3555A"/>
    <w:multiLevelType w:val="hybridMultilevel"/>
    <w:tmpl w:val="4212054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45C143D0"/>
    <w:multiLevelType w:val="hybridMultilevel"/>
    <w:tmpl w:val="AA6467B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49226AF7"/>
    <w:multiLevelType w:val="hybridMultilevel"/>
    <w:tmpl w:val="AA6467B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5ED55966"/>
    <w:multiLevelType w:val="hybridMultilevel"/>
    <w:tmpl w:val="F392D63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681A7D30"/>
    <w:multiLevelType w:val="hybridMultilevel"/>
    <w:tmpl w:val="D33422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715466DC"/>
    <w:multiLevelType w:val="hybridMultilevel"/>
    <w:tmpl w:val="4212054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74E00CBB"/>
    <w:multiLevelType w:val="hybridMultilevel"/>
    <w:tmpl w:val="AA6467B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777F1F10"/>
    <w:multiLevelType w:val="hybridMultilevel"/>
    <w:tmpl w:val="AA6467B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12"/>
  </w:num>
  <w:num w:numId="5">
    <w:abstractNumId w:val="3"/>
  </w:num>
  <w:num w:numId="6">
    <w:abstractNumId w:val="13"/>
  </w:num>
  <w:num w:numId="7">
    <w:abstractNumId w:val="22"/>
  </w:num>
  <w:num w:numId="8">
    <w:abstractNumId w:val="16"/>
  </w:num>
  <w:num w:numId="9">
    <w:abstractNumId w:val="15"/>
  </w:num>
  <w:num w:numId="10">
    <w:abstractNumId w:val="6"/>
  </w:num>
  <w:num w:numId="11">
    <w:abstractNumId w:val="20"/>
  </w:num>
  <w:num w:numId="12">
    <w:abstractNumId w:val="11"/>
  </w:num>
  <w:num w:numId="13">
    <w:abstractNumId w:val="14"/>
  </w:num>
  <w:num w:numId="14">
    <w:abstractNumId w:val="19"/>
  </w:num>
  <w:num w:numId="15">
    <w:abstractNumId w:val="18"/>
  </w:num>
  <w:num w:numId="16">
    <w:abstractNumId w:val="10"/>
  </w:num>
  <w:num w:numId="17">
    <w:abstractNumId w:val="5"/>
  </w:num>
  <w:num w:numId="18">
    <w:abstractNumId w:val="9"/>
  </w:num>
  <w:num w:numId="19">
    <w:abstractNumId w:val="2"/>
  </w:num>
  <w:num w:numId="20">
    <w:abstractNumId w:val="21"/>
  </w:num>
  <w:num w:numId="21">
    <w:abstractNumId w:val="4"/>
  </w:num>
  <w:num w:numId="22">
    <w:abstractNumId w:val="8"/>
  </w:num>
  <w:num w:numId="23">
    <w:abstractNumId w:val="17"/>
  </w:num>
  <w:num w:numId="24">
    <w:abstractNumId w:val="12"/>
    <w:lvlOverride w:ilvl="0">
      <w:startOverride w:val="1"/>
    </w:lvlOverride>
  </w:num>
  <w:num w:numId="25">
    <w:abstractNumId w:val="12"/>
  </w:num>
  <w:num w:numId="26">
    <w:abstractNumId w:val="12"/>
    <w:lvlOverride w:ilvl="0">
      <w:startOverride w:val="1"/>
    </w:lvlOverride>
  </w:num>
  <w:num w:numId="27">
    <w:abstractNumId w:val="12"/>
    <w:lvlOverride w:ilvl="0">
      <w:startOverride w:val="1"/>
    </w:lvlOverride>
  </w:num>
  <w:num w:numId="28">
    <w:abstractNumId w:val="12"/>
    <w:lvlOverride w:ilvl="0">
      <w:startOverride w:val="1"/>
    </w:lvlOverride>
  </w:num>
  <w:num w:numId="29">
    <w:abstractNumId w:val="12"/>
    <w:lvlOverride w:ilvl="0">
      <w:startOverride w:val="1"/>
    </w:lvlOverride>
  </w:num>
  <w:num w:numId="30">
    <w:abstractNumId w:val="12"/>
    <w:lvlOverride w:ilvl="0">
      <w:startOverride w:val="1"/>
    </w:lvlOverride>
  </w:num>
  <w:num w:numId="31">
    <w:abstractNumId w:val="12"/>
    <w:lvlOverride w:ilvl="0">
      <w:startOverride w:val="1"/>
    </w:lvlOverride>
  </w:num>
  <w:num w:numId="32">
    <w:abstractNumId w:val="12"/>
    <w:lvlOverride w:ilvl="0">
      <w:startOverride w:val="1"/>
    </w:lvlOverride>
  </w:num>
  <w:num w:numId="33">
    <w:abstractNumId w:val="12"/>
    <w:lvlOverride w:ilvl="0">
      <w:startOverride w:val="1"/>
    </w:lvlOverride>
  </w:num>
  <w:num w:numId="34">
    <w:abstractNumId w:val="12"/>
    <w:lvlOverride w:ilvl="0">
      <w:startOverride w:val="1"/>
    </w:lvlOverride>
  </w:num>
  <w:num w:numId="35">
    <w:abstractNumId w:val="12"/>
    <w:lvlOverride w:ilvl="0">
      <w:startOverride w:val="1"/>
    </w:lvlOverride>
  </w:num>
  <w:num w:numId="36">
    <w:abstractNumId w:val="12"/>
    <w:lvlOverride w:ilvl="0">
      <w:startOverride w:val="1"/>
    </w:lvlOverride>
  </w:num>
  <w:num w:numId="37">
    <w:abstractNumId w:val="12"/>
    <w:lvlOverride w:ilvl="0">
      <w:startOverride w:val="1"/>
    </w:lvlOverride>
  </w:num>
  <w:num w:numId="38">
    <w:abstractNumId w:val="12"/>
    <w:lvlOverride w:ilvl="0">
      <w:startOverride w:val="1"/>
    </w:lvlOverride>
  </w:num>
  <w:num w:numId="39">
    <w:abstractNumId w:val="12"/>
    <w:lvlOverride w:ilvl="0">
      <w:startOverride w:val="1"/>
    </w:lvlOverride>
  </w:num>
  <w:num w:numId="40">
    <w:abstractNumId w:val="12"/>
    <w:lvlOverride w:ilvl="0">
      <w:startOverride w:val="1"/>
    </w:lvlOverride>
  </w:num>
  <w:numIdMacAtCleanup w:val="2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1"/>
  <w:mirrorMargins/>
  <w:bordersDoNotSurroundHeader/>
  <w:bordersDoNotSurroundFooter/>
  <w:hideSpellingErrors/>
  <w:attachedTemplate r:id="rId1"/>
  <w:stylePaneFormatFilter w:val="3F01"/>
  <w:defaultTabStop w:val="425"/>
  <w:drawingGridHorizontalSpacing w:val="105"/>
  <w:drawingGridVerticalSpacing w:val="291"/>
  <w:displayHorizontalDrawingGridEvery w:val="0"/>
  <w:characterSpacingControl w:val="compressPunctuation"/>
  <w:doNotValidateAgainstSchema/>
  <w:doNotDemarcateInvalidXml/>
  <w:hdrShapeDefaults>
    <o:shapedefaults v:ext="edit" spidmax="8194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useFELayout/>
  </w:compat>
  <w:rsids>
    <w:rsidRoot w:val="00172A27"/>
    <w:rsid w:val="00000DF0"/>
    <w:rsid w:val="00001594"/>
    <w:rsid w:val="00001686"/>
    <w:rsid w:val="00001BFE"/>
    <w:rsid w:val="00001F28"/>
    <w:rsid w:val="00004484"/>
    <w:rsid w:val="00007D9F"/>
    <w:rsid w:val="0001124F"/>
    <w:rsid w:val="00012C7C"/>
    <w:rsid w:val="00014924"/>
    <w:rsid w:val="00016A83"/>
    <w:rsid w:val="00022A1A"/>
    <w:rsid w:val="00022F78"/>
    <w:rsid w:val="0002754B"/>
    <w:rsid w:val="00027E03"/>
    <w:rsid w:val="0003296C"/>
    <w:rsid w:val="000338C9"/>
    <w:rsid w:val="00033AB6"/>
    <w:rsid w:val="00033B9C"/>
    <w:rsid w:val="00034804"/>
    <w:rsid w:val="00036C08"/>
    <w:rsid w:val="000401FE"/>
    <w:rsid w:val="00040BBA"/>
    <w:rsid w:val="000418C5"/>
    <w:rsid w:val="00043D80"/>
    <w:rsid w:val="00044EC1"/>
    <w:rsid w:val="00050803"/>
    <w:rsid w:val="0005654B"/>
    <w:rsid w:val="00056A4A"/>
    <w:rsid w:val="00056D61"/>
    <w:rsid w:val="00056DB4"/>
    <w:rsid w:val="000576FB"/>
    <w:rsid w:val="000619A9"/>
    <w:rsid w:val="00062A20"/>
    <w:rsid w:val="000641CB"/>
    <w:rsid w:val="00065E2B"/>
    <w:rsid w:val="00067EA9"/>
    <w:rsid w:val="00070E49"/>
    <w:rsid w:val="00074850"/>
    <w:rsid w:val="00075850"/>
    <w:rsid w:val="00081321"/>
    <w:rsid w:val="00084F1B"/>
    <w:rsid w:val="00085384"/>
    <w:rsid w:val="000878D2"/>
    <w:rsid w:val="0009306E"/>
    <w:rsid w:val="00095757"/>
    <w:rsid w:val="00096CC1"/>
    <w:rsid w:val="000A10C3"/>
    <w:rsid w:val="000A1409"/>
    <w:rsid w:val="000A1BF6"/>
    <w:rsid w:val="000A38E6"/>
    <w:rsid w:val="000A4978"/>
    <w:rsid w:val="000B6007"/>
    <w:rsid w:val="000C2AAF"/>
    <w:rsid w:val="000C48C7"/>
    <w:rsid w:val="000C4A6B"/>
    <w:rsid w:val="000D7086"/>
    <w:rsid w:val="000D7570"/>
    <w:rsid w:val="000E3BA8"/>
    <w:rsid w:val="000E43C2"/>
    <w:rsid w:val="000E5F04"/>
    <w:rsid w:val="000F1D09"/>
    <w:rsid w:val="000F31F7"/>
    <w:rsid w:val="000F476C"/>
    <w:rsid w:val="000F5C2C"/>
    <w:rsid w:val="000F5F7D"/>
    <w:rsid w:val="000F60F3"/>
    <w:rsid w:val="00101D9A"/>
    <w:rsid w:val="00101F1E"/>
    <w:rsid w:val="0010211C"/>
    <w:rsid w:val="00106F55"/>
    <w:rsid w:val="00110D15"/>
    <w:rsid w:val="00111493"/>
    <w:rsid w:val="00114DC7"/>
    <w:rsid w:val="00114EB0"/>
    <w:rsid w:val="00115A45"/>
    <w:rsid w:val="0012274B"/>
    <w:rsid w:val="00123614"/>
    <w:rsid w:val="00132388"/>
    <w:rsid w:val="00134479"/>
    <w:rsid w:val="00135AB9"/>
    <w:rsid w:val="0015259F"/>
    <w:rsid w:val="001535A4"/>
    <w:rsid w:val="00157611"/>
    <w:rsid w:val="00160DB8"/>
    <w:rsid w:val="001614F9"/>
    <w:rsid w:val="001633B5"/>
    <w:rsid w:val="00166E4B"/>
    <w:rsid w:val="0017026E"/>
    <w:rsid w:val="00170A55"/>
    <w:rsid w:val="00171672"/>
    <w:rsid w:val="001716A6"/>
    <w:rsid w:val="00172559"/>
    <w:rsid w:val="001729B9"/>
    <w:rsid w:val="00172A27"/>
    <w:rsid w:val="00175F6D"/>
    <w:rsid w:val="0017714F"/>
    <w:rsid w:val="0018290A"/>
    <w:rsid w:val="0018353E"/>
    <w:rsid w:val="001905D5"/>
    <w:rsid w:val="00190A6D"/>
    <w:rsid w:val="00194043"/>
    <w:rsid w:val="001958F3"/>
    <w:rsid w:val="00195B5C"/>
    <w:rsid w:val="00195DFF"/>
    <w:rsid w:val="001A02D4"/>
    <w:rsid w:val="001A2D51"/>
    <w:rsid w:val="001A3FA8"/>
    <w:rsid w:val="001A69BF"/>
    <w:rsid w:val="001A6DFE"/>
    <w:rsid w:val="001B1001"/>
    <w:rsid w:val="001B2025"/>
    <w:rsid w:val="001B2112"/>
    <w:rsid w:val="001B4637"/>
    <w:rsid w:val="001B6DDB"/>
    <w:rsid w:val="001B7308"/>
    <w:rsid w:val="001B7627"/>
    <w:rsid w:val="001B78AD"/>
    <w:rsid w:val="001C2207"/>
    <w:rsid w:val="001C24FC"/>
    <w:rsid w:val="001C2582"/>
    <w:rsid w:val="001C27EB"/>
    <w:rsid w:val="001C6AAC"/>
    <w:rsid w:val="001C6EB3"/>
    <w:rsid w:val="001D0CB2"/>
    <w:rsid w:val="001D1073"/>
    <w:rsid w:val="001D1CF7"/>
    <w:rsid w:val="001D2D57"/>
    <w:rsid w:val="001D485F"/>
    <w:rsid w:val="001D5048"/>
    <w:rsid w:val="001D6F7C"/>
    <w:rsid w:val="001E0115"/>
    <w:rsid w:val="001E16AA"/>
    <w:rsid w:val="001E2B8E"/>
    <w:rsid w:val="001E4034"/>
    <w:rsid w:val="001F0CC8"/>
    <w:rsid w:val="001F2786"/>
    <w:rsid w:val="001F56A3"/>
    <w:rsid w:val="001F6715"/>
    <w:rsid w:val="001F6D95"/>
    <w:rsid w:val="002022D4"/>
    <w:rsid w:val="00203BD5"/>
    <w:rsid w:val="00207B01"/>
    <w:rsid w:val="00211794"/>
    <w:rsid w:val="002126FB"/>
    <w:rsid w:val="002140B8"/>
    <w:rsid w:val="0022073C"/>
    <w:rsid w:val="00223D6F"/>
    <w:rsid w:val="0022669E"/>
    <w:rsid w:val="002306E7"/>
    <w:rsid w:val="00231F18"/>
    <w:rsid w:val="00232241"/>
    <w:rsid w:val="00232A28"/>
    <w:rsid w:val="00234482"/>
    <w:rsid w:val="002374C6"/>
    <w:rsid w:val="00243578"/>
    <w:rsid w:val="00246177"/>
    <w:rsid w:val="00254DD7"/>
    <w:rsid w:val="00255A29"/>
    <w:rsid w:val="00267AF0"/>
    <w:rsid w:val="002714C8"/>
    <w:rsid w:val="00271601"/>
    <w:rsid w:val="00273B65"/>
    <w:rsid w:val="0027550E"/>
    <w:rsid w:val="00275BE7"/>
    <w:rsid w:val="002767E3"/>
    <w:rsid w:val="002817CF"/>
    <w:rsid w:val="0029506E"/>
    <w:rsid w:val="002958F2"/>
    <w:rsid w:val="00296E4B"/>
    <w:rsid w:val="002977D1"/>
    <w:rsid w:val="002A3E26"/>
    <w:rsid w:val="002A491E"/>
    <w:rsid w:val="002A51DB"/>
    <w:rsid w:val="002A54DD"/>
    <w:rsid w:val="002A58CA"/>
    <w:rsid w:val="002A6CB4"/>
    <w:rsid w:val="002A7C98"/>
    <w:rsid w:val="002B00E3"/>
    <w:rsid w:val="002B376A"/>
    <w:rsid w:val="002B5E52"/>
    <w:rsid w:val="002B625F"/>
    <w:rsid w:val="002C0CE1"/>
    <w:rsid w:val="002C228A"/>
    <w:rsid w:val="002C5619"/>
    <w:rsid w:val="002C5793"/>
    <w:rsid w:val="002C5AC3"/>
    <w:rsid w:val="002D1489"/>
    <w:rsid w:val="002D3E30"/>
    <w:rsid w:val="002D64B4"/>
    <w:rsid w:val="002D6875"/>
    <w:rsid w:val="002D7C68"/>
    <w:rsid w:val="002E0290"/>
    <w:rsid w:val="002E573C"/>
    <w:rsid w:val="002E590D"/>
    <w:rsid w:val="002E61C5"/>
    <w:rsid w:val="002E778E"/>
    <w:rsid w:val="002F116E"/>
    <w:rsid w:val="002F1948"/>
    <w:rsid w:val="002F4311"/>
    <w:rsid w:val="002F4885"/>
    <w:rsid w:val="002F512C"/>
    <w:rsid w:val="002F5B4E"/>
    <w:rsid w:val="002F6B95"/>
    <w:rsid w:val="00300460"/>
    <w:rsid w:val="003004CF"/>
    <w:rsid w:val="00300DBA"/>
    <w:rsid w:val="00301582"/>
    <w:rsid w:val="00301B1E"/>
    <w:rsid w:val="0030388A"/>
    <w:rsid w:val="00303958"/>
    <w:rsid w:val="00304CB9"/>
    <w:rsid w:val="0030562F"/>
    <w:rsid w:val="00305C4D"/>
    <w:rsid w:val="0030692E"/>
    <w:rsid w:val="003111E6"/>
    <w:rsid w:val="00313DFC"/>
    <w:rsid w:val="00314A78"/>
    <w:rsid w:val="0032098E"/>
    <w:rsid w:val="0032161B"/>
    <w:rsid w:val="0032646B"/>
    <w:rsid w:val="0032777B"/>
    <w:rsid w:val="0033180D"/>
    <w:rsid w:val="0033431E"/>
    <w:rsid w:val="00334AF0"/>
    <w:rsid w:val="003365AE"/>
    <w:rsid w:val="00347EC3"/>
    <w:rsid w:val="00350689"/>
    <w:rsid w:val="00350855"/>
    <w:rsid w:val="003516B6"/>
    <w:rsid w:val="003551BA"/>
    <w:rsid w:val="00355A0E"/>
    <w:rsid w:val="00355DF7"/>
    <w:rsid w:val="00357569"/>
    <w:rsid w:val="0036093E"/>
    <w:rsid w:val="0036788E"/>
    <w:rsid w:val="00370950"/>
    <w:rsid w:val="00371225"/>
    <w:rsid w:val="00372A8B"/>
    <w:rsid w:val="00377C4F"/>
    <w:rsid w:val="003806B4"/>
    <w:rsid w:val="0038165F"/>
    <w:rsid w:val="00382527"/>
    <w:rsid w:val="00382C3E"/>
    <w:rsid w:val="0038372C"/>
    <w:rsid w:val="00385A15"/>
    <w:rsid w:val="00390595"/>
    <w:rsid w:val="0039250F"/>
    <w:rsid w:val="0039518A"/>
    <w:rsid w:val="00396405"/>
    <w:rsid w:val="00397CE5"/>
    <w:rsid w:val="003A31E3"/>
    <w:rsid w:val="003A3243"/>
    <w:rsid w:val="003A4DFB"/>
    <w:rsid w:val="003A5247"/>
    <w:rsid w:val="003A5FC2"/>
    <w:rsid w:val="003A7A89"/>
    <w:rsid w:val="003B454D"/>
    <w:rsid w:val="003C6B57"/>
    <w:rsid w:val="003D0E91"/>
    <w:rsid w:val="003D10E0"/>
    <w:rsid w:val="003D3463"/>
    <w:rsid w:val="003D7A62"/>
    <w:rsid w:val="003D7A65"/>
    <w:rsid w:val="003E026C"/>
    <w:rsid w:val="003E244D"/>
    <w:rsid w:val="003E32B5"/>
    <w:rsid w:val="003E410A"/>
    <w:rsid w:val="003E43E7"/>
    <w:rsid w:val="003E6ACA"/>
    <w:rsid w:val="003E7B1E"/>
    <w:rsid w:val="003F0126"/>
    <w:rsid w:val="003F262E"/>
    <w:rsid w:val="003F3192"/>
    <w:rsid w:val="003F4348"/>
    <w:rsid w:val="003F6A02"/>
    <w:rsid w:val="003F6BB3"/>
    <w:rsid w:val="00400E54"/>
    <w:rsid w:val="00401961"/>
    <w:rsid w:val="004019A4"/>
    <w:rsid w:val="004033C1"/>
    <w:rsid w:val="00412401"/>
    <w:rsid w:val="00416928"/>
    <w:rsid w:val="004217A3"/>
    <w:rsid w:val="00422817"/>
    <w:rsid w:val="00424CCF"/>
    <w:rsid w:val="00435440"/>
    <w:rsid w:val="00436034"/>
    <w:rsid w:val="00437195"/>
    <w:rsid w:val="0044312D"/>
    <w:rsid w:val="00443AAE"/>
    <w:rsid w:val="00445B76"/>
    <w:rsid w:val="004473C3"/>
    <w:rsid w:val="004560C8"/>
    <w:rsid w:val="00457844"/>
    <w:rsid w:val="00460622"/>
    <w:rsid w:val="00460F59"/>
    <w:rsid w:val="00461AA7"/>
    <w:rsid w:val="0046202E"/>
    <w:rsid w:val="00462B8C"/>
    <w:rsid w:val="004637E1"/>
    <w:rsid w:val="0046662A"/>
    <w:rsid w:val="00473619"/>
    <w:rsid w:val="00473CC6"/>
    <w:rsid w:val="004776A9"/>
    <w:rsid w:val="00477FDB"/>
    <w:rsid w:val="00481F74"/>
    <w:rsid w:val="00483E0F"/>
    <w:rsid w:val="00486A0A"/>
    <w:rsid w:val="00492628"/>
    <w:rsid w:val="00492B90"/>
    <w:rsid w:val="0049397F"/>
    <w:rsid w:val="0049519C"/>
    <w:rsid w:val="00495EC4"/>
    <w:rsid w:val="0049604B"/>
    <w:rsid w:val="004A0516"/>
    <w:rsid w:val="004A2C5F"/>
    <w:rsid w:val="004A3C7E"/>
    <w:rsid w:val="004A67E5"/>
    <w:rsid w:val="004A68E8"/>
    <w:rsid w:val="004A7ED7"/>
    <w:rsid w:val="004B1E45"/>
    <w:rsid w:val="004B251E"/>
    <w:rsid w:val="004B37BB"/>
    <w:rsid w:val="004B4939"/>
    <w:rsid w:val="004C3412"/>
    <w:rsid w:val="004C400B"/>
    <w:rsid w:val="004C7759"/>
    <w:rsid w:val="004D1AD3"/>
    <w:rsid w:val="004D2601"/>
    <w:rsid w:val="004D4DB7"/>
    <w:rsid w:val="004D7406"/>
    <w:rsid w:val="004D758E"/>
    <w:rsid w:val="004E7181"/>
    <w:rsid w:val="004F0328"/>
    <w:rsid w:val="004F4CE7"/>
    <w:rsid w:val="004F5A92"/>
    <w:rsid w:val="00505DA5"/>
    <w:rsid w:val="00507F1E"/>
    <w:rsid w:val="0051459B"/>
    <w:rsid w:val="0051556A"/>
    <w:rsid w:val="00516DA9"/>
    <w:rsid w:val="00517466"/>
    <w:rsid w:val="005221BC"/>
    <w:rsid w:val="00522AEC"/>
    <w:rsid w:val="005255F7"/>
    <w:rsid w:val="0052573C"/>
    <w:rsid w:val="00525AB1"/>
    <w:rsid w:val="00526A86"/>
    <w:rsid w:val="0052705D"/>
    <w:rsid w:val="005272A4"/>
    <w:rsid w:val="00540A75"/>
    <w:rsid w:val="00543E47"/>
    <w:rsid w:val="005452BD"/>
    <w:rsid w:val="005458BD"/>
    <w:rsid w:val="00550766"/>
    <w:rsid w:val="005507A3"/>
    <w:rsid w:val="00550FEA"/>
    <w:rsid w:val="0055170B"/>
    <w:rsid w:val="0055262A"/>
    <w:rsid w:val="00554C43"/>
    <w:rsid w:val="005565F7"/>
    <w:rsid w:val="00556CB5"/>
    <w:rsid w:val="00561264"/>
    <w:rsid w:val="00563BAA"/>
    <w:rsid w:val="005666F3"/>
    <w:rsid w:val="0056711D"/>
    <w:rsid w:val="00570857"/>
    <w:rsid w:val="00573D6A"/>
    <w:rsid w:val="005742C2"/>
    <w:rsid w:val="00575EC7"/>
    <w:rsid w:val="005802D4"/>
    <w:rsid w:val="00580755"/>
    <w:rsid w:val="00581B5E"/>
    <w:rsid w:val="00585BA5"/>
    <w:rsid w:val="00587891"/>
    <w:rsid w:val="005909D2"/>
    <w:rsid w:val="00590AD3"/>
    <w:rsid w:val="005910C1"/>
    <w:rsid w:val="0059115D"/>
    <w:rsid w:val="0059128E"/>
    <w:rsid w:val="00593834"/>
    <w:rsid w:val="005A115E"/>
    <w:rsid w:val="005B0283"/>
    <w:rsid w:val="005B0E4C"/>
    <w:rsid w:val="005B4009"/>
    <w:rsid w:val="005B46AE"/>
    <w:rsid w:val="005B79DA"/>
    <w:rsid w:val="005C09BA"/>
    <w:rsid w:val="005C1E63"/>
    <w:rsid w:val="005C3C69"/>
    <w:rsid w:val="005C7773"/>
    <w:rsid w:val="005C7C91"/>
    <w:rsid w:val="005D54DF"/>
    <w:rsid w:val="005D564D"/>
    <w:rsid w:val="005D664C"/>
    <w:rsid w:val="005E05B0"/>
    <w:rsid w:val="005E29E2"/>
    <w:rsid w:val="005E2C66"/>
    <w:rsid w:val="005E3360"/>
    <w:rsid w:val="005E6323"/>
    <w:rsid w:val="005F1229"/>
    <w:rsid w:val="005F309B"/>
    <w:rsid w:val="005F449A"/>
    <w:rsid w:val="005F4E30"/>
    <w:rsid w:val="0060213D"/>
    <w:rsid w:val="0060218D"/>
    <w:rsid w:val="0060325E"/>
    <w:rsid w:val="00604C82"/>
    <w:rsid w:val="00606912"/>
    <w:rsid w:val="00607C59"/>
    <w:rsid w:val="006106D2"/>
    <w:rsid w:val="00617A14"/>
    <w:rsid w:val="006216CA"/>
    <w:rsid w:val="00622EFA"/>
    <w:rsid w:val="006234E6"/>
    <w:rsid w:val="00623950"/>
    <w:rsid w:val="006249B4"/>
    <w:rsid w:val="00625838"/>
    <w:rsid w:val="00625BDC"/>
    <w:rsid w:val="00627AC1"/>
    <w:rsid w:val="00633A9B"/>
    <w:rsid w:val="006362D2"/>
    <w:rsid w:val="00636EF5"/>
    <w:rsid w:val="006372F3"/>
    <w:rsid w:val="006377CF"/>
    <w:rsid w:val="0064473F"/>
    <w:rsid w:val="00644B02"/>
    <w:rsid w:val="00646995"/>
    <w:rsid w:val="00651C27"/>
    <w:rsid w:val="00652330"/>
    <w:rsid w:val="00657747"/>
    <w:rsid w:val="00661464"/>
    <w:rsid w:val="00662F51"/>
    <w:rsid w:val="006656B1"/>
    <w:rsid w:val="006673FA"/>
    <w:rsid w:val="00670B92"/>
    <w:rsid w:val="0067153B"/>
    <w:rsid w:val="0068098F"/>
    <w:rsid w:val="00680A56"/>
    <w:rsid w:val="00684CE1"/>
    <w:rsid w:val="00685093"/>
    <w:rsid w:val="006858CF"/>
    <w:rsid w:val="00685DF2"/>
    <w:rsid w:val="00687F40"/>
    <w:rsid w:val="00692C87"/>
    <w:rsid w:val="00692F22"/>
    <w:rsid w:val="006937EA"/>
    <w:rsid w:val="00695C0D"/>
    <w:rsid w:val="006961AF"/>
    <w:rsid w:val="006961CE"/>
    <w:rsid w:val="006A016B"/>
    <w:rsid w:val="006A3568"/>
    <w:rsid w:val="006A5D64"/>
    <w:rsid w:val="006B0633"/>
    <w:rsid w:val="006B18DB"/>
    <w:rsid w:val="006B1C2A"/>
    <w:rsid w:val="006B2891"/>
    <w:rsid w:val="006B3CB1"/>
    <w:rsid w:val="006B3F4F"/>
    <w:rsid w:val="006B4591"/>
    <w:rsid w:val="006C037C"/>
    <w:rsid w:val="006C0ABA"/>
    <w:rsid w:val="006C195A"/>
    <w:rsid w:val="006C487C"/>
    <w:rsid w:val="006C7A87"/>
    <w:rsid w:val="006D00E3"/>
    <w:rsid w:val="006D084F"/>
    <w:rsid w:val="006D1095"/>
    <w:rsid w:val="006D18A2"/>
    <w:rsid w:val="006D3476"/>
    <w:rsid w:val="006E2175"/>
    <w:rsid w:val="006E22CB"/>
    <w:rsid w:val="006E4CC0"/>
    <w:rsid w:val="006E5FCA"/>
    <w:rsid w:val="006E6058"/>
    <w:rsid w:val="006F394E"/>
    <w:rsid w:val="006F4902"/>
    <w:rsid w:val="0070279A"/>
    <w:rsid w:val="00703BBB"/>
    <w:rsid w:val="00705F11"/>
    <w:rsid w:val="00713F43"/>
    <w:rsid w:val="0071727B"/>
    <w:rsid w:val="0072348F"/>
    <w:rsid w:val="0073119C"/>
    <w:rsid w:val="00731E7A"/>
    <w:rsid w:val="00743FA1"/>
    <w:rsid w:val="00744EAE"/>
    <w:rsid w:val="00745053"/>
    <w:rsid w:val="00746140"/>
    <w:rsid w:val="00747507"/>
    <w:rsid w:val="007533BF"/>
    <w:rsid w:val="0075345F"/>
    <w:rsid w:val="00756353"/>
    <w:rsid w:val="0075672F"/>
    <w:rsid w:val="00760361"/>
    <w:rsid w:val="00762F05"/>
    <w:rsid w:val="007660ED"/>
    <w:rsid w:val="00766D4F"/>
    <w:rsid w:val="007674E8"/>
    <w:rsid w:val="00767696"/>
    <w:rsid w:val="00780CEE"/>
    <w:rsid w:val="007836DC"/>
    <w:rsid w:val="00785B0A"/>
    <w:rsid w:val="007865FD"/>
    <w:rsid w:val="00791577"/>
    <w:rsid w:val="00792BD8"/>
    <w:rsid w:val="00793103"/>
    <w:rsid w:val="0079499D"/>
    <w:rsid w:val="00795E9E"/>
    <w:rsid w:val="00796EB8"/>
    <w:rsid w:val="007A06C6"/>
    <w:rsid w:val="007A0B8E"/>
    <w:rsid w:val="007A0DE4"/>
    <w:rsid w:val="007A2846"/>
    <w:rsid w:val="007A37C6"/>
    <w:rsid w:val="007A72CA"/>
    <w:rsid w:val="007B1410"/>
    <w:rsid w:val="007B3756"/>
    <w:rsid w:val="007B3B1C"/>
    <w:rsid w:val="007B7389"/>
    <w:rsid w:val="007B7DEC"/>
    <w:rsid w:val="007C183D"/>
    <w:rsid w:val="007D2609"/>
    <w:rsid w:val="007D60A3"/>
    <w:rsid w:val="007E20C6"/>
    <w:rsid w:val="007E4744"/>
    <w:rsid w:val="007E52DD"/>
    <w:rsid w:val="007E548F"/>
    <w:rsid w:val="007E5BD2"/>
    <w:rsid w:val="007E6FE7"/>
    <w:rsid w:val="007E74E4"/>
    <w:rsid w:val="007E7664"/>
    <w:rsid w:val="007F3118"/>
    <w:rsid w:val="007F3274"/>
    <w:rsid w:val="007F4AA6"/>
    <w:rsid w:val="007F5102"/>
    <w:rsid w:val="007F5B89"/>
    <w:rsid w:val="007F6FF9"/>
    <w:rsid w:val="00802731"/>
    <w:rsid w:val="00805A03"/>
    <w:rsid w:val="00805F26"/>
    <w:rsid w:val="008061CC"/>
    <w:rsid w:val="00807892"/>
    <w:rsid w:val="00811ED0"/>
    <w:rsid w:val="00814FB4"/>
    <w:rsid w:val="00817E35"/>
    <w:rsid w:val="00820B73"/>
    <w:rsid w:val="00822366"/>
    <w:rsid w:val="00822D1D"/>
    <w:rsid w:val="008236BF"/>
    <w:rsid w:val="00832A56"/>
    <w:rsid w:val="0083659D"/>
    <w:rsid w:val="008418B2"/>
    <w:rsid w:val="008428D8"/>
    <w:rsid w:val="00854C9E"/>
    <w:rsid w:val="00861492"/>
    <w:rsid w:val="0086160C"/>
    <w:rsid w:val="008625EA"/>
    <w:rsid w:val="00863DB7"/>
    <w:rsid w:val="00863F95"/>
    <w:rsid w:val="008666E4"/>
    <w:rsid w:val="008676A6"/>
    <w:rsid w:val="00867D2D"/>
    <w:rsid w:val="00870CA9"/>
    <w:rsid w:val="008711B5"/>
    <w:rsid w:val="00874E2D"/>
    <w:rsid w:val="00874F58"/>
    <w:rsid w:val="008823A8"/>
    <w:rsid w:val="00886DBD"/>
    <w:rsid w:val="00886EF3"/>
    <w:rsid w:val="0089446E"/>
    <w:rsid w:val="00896C57"/>
    <w:rsid w:val="008A495E"/>
    <w:rsid w:val="008A6E45"/>
    <w:rsid w:val="008B00B3"/>
    <w:rsid w:val="008B086A"/>
    <w:rsid w:val="008B0A25"/>
    <w:rsid w:val="008B0F8B"/>
    <w:rsid w:val="008B2688"/>
    <w:rsid w:val="008B26AA"/>
    <w:rsid w:val="008B2D93"/>
    <w:rsid w:val="008B304C"/>
    <w:rsid w:val="008B4810"/>
    <w:rsid w:val="008B7360"/>
    <w:rsid w:val="008C144A"/>
    <w:rsid w:val="008C2B5E"/>
    <w:rsid w:val="008C5398"/>
    <w:rsid w:val="008C5BA5"/>
    <w:rsid w:val="008C6445"/>
    <w:rsid w:val="008C6CFB"/>
    <w:rsid w:val="008C6D25"/>
    <w:rsid w:val="008C7A76"/>
    <w:rsid w:val="008D38E9"/>
    <w:rsid w:val="008D6273"/>
    <w:rsid w:val="008E1625"/>
    <w:rsid w:val="008E31F2"/>
    <w:rsid w:val="008E4419"/>
    <w:rsid w:val="008E5D67"/>
    <w:rsid w:val="008E6DBD"/>
    <w:rsid w:val="008F0C23"/>
    <w:rsid w:val="008F68C3"/>
    <w:rsid w:val="009005CF"/>
    <w:rsid w:val="00900B37"/>
    <w:rsid w:val="00901FCA"/>
    <w:rsid w:val="00907CC7"/>
    <w:rsid w:val="00907E34"/>
    <w:rsid w:val="00910269"/>
    <w:rsid w:val="00910383"/>
    <w:rsid w:val="0091048C"/>
    <w:rsid w:val="00911C8A"/>
    <w:rsid w:val="00911ED7"/>
    <w:rsid w:val="00915425"/>
    <w:rsid w:val="00915E14"/>
    <w:rsid w:val="00916F7D"/>
    <w:rsid w:val="009175CD"/>
    <w:rsid w:val="00923128"/>
    <w:rsid w:val="0092331E"/>
    <w:rsid w:val="00925A6A"/>
    <w:rsid w:val="0093017F"/>
    <w:rsid w:val="00931A14"/>
    <w:rsid w:val="009334FB"/>
    <w:rsid w:val="00933821"/>
    <w:rsid w:val="00933CCC"/>
    <w:rsid w:val="00934493"/>
    <w:rsid w:val="00935536"/>
    <w:rsid w:val="00937F7F"/>
    <w:rsid w:val="009417EF"/>
    <w:rsid w:val="00941FCB"/>
    <w:rsid w:val="009433E3"/>
    <w:rsid w:val="00943CBE"/>
    <w:rsid w:val="009450B4"/>
    <w:rsid w:val="00945D0F"/>
    <w:rsid w:val="009508D4"/>
    <w:rsid w:val="00952C6D"/>
    <w:rsid w:val="00953F74"/>
    <w:rsid w:val="009557D7"/>
    <w:rsid w:val="00962167"/>
    <w:rsid w:val="00962707"/>
    <w:rsid w:val="009647A1"/>
    <w:rsid w:val="00964C83"/>
    <w:rsid w:val="00966FD3"/>
    <w:rsid w:val="0097290C"/>
    <w:rsid w:val="0097298F"/>
    <w:rsid w:val="009740A2"/>
    <w:rsid w:val="00974897"/>
    <w:rsid w:val="00974F4C"/>
    <w:rsid w:val="00975A87"/>
    <w:rsid w:val="00977387"/>
    <w:rsid w:val="0097743D"/>
    <w:rsid w:val="0098200C"/>
    <w:rsid w:val="009823DB"/>
    <w:rsid w:val="00982673"/>
    <w:rsid w:val="009826E6"/>
    <w:rsid w:val="00983115"/>
    <w:rsid w:val="00983F56"/>
    <w:rsid w:val="00985B15"/>
    <w:rsid w:val="00987A74"/>
    <w:rsid w:val="00987CB6"/>
    <w:rsid w:val="00995DF0"/>
    <w:rsid w:val="00996526"/>
    <w:rsid w:val="009A3B4C"/>
    <w:rsid w:val="009C151D"/>
    <w:rsid w:val="009C1B44"/>
    <w:rsid w:val="009C3C14"/>
    <w:rsid w:val="009C444D"/>
    <w:rsid w:val="009C5DB6"/>
    <w:rsid w:val="009C6A9F"/>
    <w:rsid w:val="009C74D3"/>
    <w:rsid w:val="009C791B"/>
    <w:rsid w:val="009C7A2C"/>
    <w:rsid w:val="009C7B78"/>
    <w:rsid w:val="009C7E6B"/>
    <w:rsid w:val="009D01E5"/>
    <w:rsid w:val="009D0A8A"/>
    <w:rsid w:val="009D30F5"/>
    <w:rsid w:val="009D420C"/>
    <w:rsid w:val="009D6604"/>
    <w:rsid w:val="009D7684"/>
    <w:rsid w:val="009D7960"/>
    <w:rsid w:val="009D7BDC"/>
    <w:rsid w:val="009E3169"/>
    <w:rsid w:val="009E5489"/>
    <w:rsid w:val="009E7655"/>
    <w:rsid w:val="009F08AF"/>
    <w:rsid w:val="009F1E6E"/>
    <w:rsid w:val="009F4671"/>
    <w:rsid w:val="00A009B8"/>
    <w:rsid w:val="00A01195"/>
    <w:rsid w:val="00A04F70"/>
    <w:rsid w:val="00A10441"/>
    <w:rsid w:val="00A11FF9"/>
    <w:rsid w:val="00A16EB4"/>
    <w:rsid w:val="00A21DDB"/>
    <w:rsid w:val="00A2453B"/>
    <w:rsid w:val="00A24E8E"/>
    <w:rsid w:val="00A24F45"/>
    <w:rsid w:val="00A33257"/>
    <w:rsid w:val="00A3695F"/>
    <w:rsid w:val="00A40569"/>
    <w:rsid w:val="00A456AC"/>
    <w:rsid w:val="00A46126"/>
    <w:rsid w:val="00A512D9"/>
    <w:rsid w:val="00A537E1"/>
    <w:rsid w:val="00A54275"/>
    <w:rsid w:val="00A556AB"/>
    <w:rsid w:val="00A57682"/>
    <w:rsid w:val="00A6232E"/>
    <w:rsid w:val="00A63F03"/>
    <w:rsid w:val="00A65AB4"/>
    <w:rsid w:val="00A66635"/>
    <w:rsid w:val="00A67CA5"/>
    <w:rsid w:val="00A7409B"/>
    <w:rsid w:val="00A74647"/>
    <w:rsid w:val="00A75700"/>
    <w:rsid w:val="00A77172"/>
    <w:rsid w:val="00A802B2"/>
    <w:rsid w:val="00A86F19"/>
    <w:rsid w:val="00A92405"/>
    <w:rsid w:val="00A94553"/>
    <w:rsid w:val="00A9479F"/>
    <w:rsid w:val="00A949E8"/>
    <w:rsid w:val="00AA10DC"/>
    <w:rsid w:val="00AA2109"/>
    <w:rsid w:val="00AA7EB3"/>
    <w:rsid w:val="00AB28A4"/>
    <w:rsid w:val="00AB53E0"/>
    <w:rsid w:val="00AB58FF"/>
    <w:rsid w:val="00AB65C0"/>
    <w:rsid w:val="00AB694E"/>
    <w:rsid w:val="00AC3F66"/>
    <w:rsid w:val="00AD0B72"/>
    <w:rsid w:val="00AD206D"/>
    <w:rsid w:val="00AD2638"/>
    <w:rsid w:val="00AD46E8"/>
    <w:rsid w:val="00AD56E9"/>
    <w:rsid w:val="00AD7D24"/>
    <w:rsid w:val="00AD7D3B"/>
    <w:rsid w:val="00AF0D04"/>
    <w:rsid w:val="00AF24F3"/>
    <w:rsid w:val="00AF2A2B"/>
    <w:rsid w:val="00AF3E5C"/>
    <w:rsid w:val="00AF3F04"/>
    <w:rsid w:val="00AF6C33"/>
    <w:rsid w:val="00AF7478"/>
    <w:rsid w:val="00B027AF"/>
    <w:rsid w:val="00B03AE9"/>
    <w:rsid w:val="00B03C22"/>
    <w:rsid w:val="00B059B9"/>
    <w:rsid w:val="00B06AFA"/>
    <w:rsid w:val="00B104B3"/>
    <w:rsid w:val="00B11210"/>
    <w:rsid w:val="00B12628"/>
    <w:rsid w:val="00B12FD9"/>
    <w:rsid w:val="00B1315D"/>
    <w:rsid w:val="00B15647"/>
    <w:rsid w:val="00B20B82"/>
    <w:rsid w:val="00B21A74"/>
    <w:rsid w:val="00B21BC3"/>
    <w:rsid w:val="00B26748"/>
    <w:rsid w:val="00B27479"/>
    <w:rsid w:val="00B340E7"/>
    <w:rsid w:val="00B35195"/>
    <w:rsid w:val="00B35C3E"/>
    <w:rsid w:val="00B402ED"/>
    <w:rsid w:val="00B40E2B"/>
    <w:rsid w:val="00B4647E"/>
    <w:rsid w:val="00B50793"/>
    <w:rsid w:val="00B53539"/>
    <w:rsid w:val="00B54629"/>
    <w:rsid w:val="00B60C70"/>
    <w:rsid w:val="00B61D73"/>
    <w:rsid w:val="00B62533"/>
    <w:rsid w:val="00B626A3"/>
    <w:rsid w:val="00B641CD"/>
    <w:rsid w:val="00B66BE4"/>
    <w:rsid w:val="00B67E66"/>
    <w:rsid w:val="00B74F69"/>
    <w:rsid w:val="00B75427"/>
    <w:rsid w:val="00B756ED"/>
    <w:rsid w:val="00B762E2"/>
    <w:rsid w:val="00B77826"/>
    <w:rsid w:val="00B77AED"/>
    <w:rsid w:val="00B841E0"/>
    <w:rsid w:val="00B8628B"/>
    <w:rsid w:val="00B91C85"/>
    <w:rsid w:val="00B9311C"/>
    <w:rsid w:val="00B93831"/>
    <w:rsid w:val="00B96935"/>
    <w:rsid w:val="00BA085C"/>
    <w:rsid w:val="00BA2592"/>
    <w:rsid w:val="00BA7487"/>
    <w:rsid w:val="00BA74CF"/>
    <w:rsid w:val="00BB3530"/>
    <w:rsid w:val="00BB5156"/>
    <w:rsid w:val="00BB5688"/>
    <w:rsid w:val="00BB665B"/>
    <w:rsid w:val="00BC17F3"/>
    <w:rsid w:val="00BC2D94"/>
    <w:rsid w:val="00BC3E55"/>
    <w:rsid w:val="00BC5A33"/>
    <w:rsid w:val="00BC6759"/>
    <w:rsid w:val="00BD05F3"/>
    <w:rsid w:val="00BD4633"/>
    <w:rsid w:val="00BD53E0"/>
    <w:rsid w:val="00BD663C"/>
    <w:rsid w:val="00BE3CCB"/>
    <w:rsid w:val="00BE5AB1"/>
    <w:rsid w:val="00BE71C4"/>
    <w:rsid w:val="00BE7BFF"/>
    <w:rsid w:val="00BF03EA"/>
    <w:rsid w:val="00BF1EE0"/>
    <w:rsid w:val="00BF268A"/>
    <w:rsid w:val="00BF29EC"/>
    <w:rsid w:val="00BF6842"/>
    <w:rsid w:val="00C00ADC"/>
    <w:rsid w:val="00C01FD1"/>
    <w:rsid w:val="00C02DA4"/>
    <w:rsid w:val="00C06283"/>
    <w:rsid w:val="00C06A34"/>
    <w:rsid w:val="00C101DF"/>
    <w:rsid w:val="00C102A2"/>
    <w:rsid w:val="00C1076A"/>
    <w:rsid w:val="00C12F0A"/>
    <w:rsid w:val="00C13A8D"/>
    <w:rsid w:val="00C13D7F"/>
    <w:rsid w:val="00C14833"/>
    <w:rsid w:val="00C148F1"/>
    <w:rsid w:val="00C23C33"/>
    <w:rsid w:val="00C32769"/>
    <w:rsid w:val="00C34DDF"/>
    <w:rsid w:val="00C3709E"/>
    <w:rsid w:val="00C4206D"/>
    <w:rsid w:val="00C458B0"/>
    <w:rsid w:val="00C45BE0"/>
    <w:rsid w:val="00C54D6E"/>
    <w:rsid w:val="00C55B84"/>
    <w:rsid w:val="00C600A3"/>
    <w:rsid w:val="00C60B37"/>
    <w:rsid w:val="00C616E6"/>
    <w:rsid w:val="00C62B9C"/>
    <w:rsid w:val="00C63FF5"/>
    <w:rsid w:val="00C64A42"/>
    <w:rsid w:val="00C656E8"/>
    <w:rsid w:val="00C66586"/>
    <w:rsid w:val="00C7045A"/>
    <w:rsid w:val="00C704D1"/>
    <w:rsid w:val="00C75F59"/>
    <w:rsid w:val="00C77959"/>
    <w:rsid w:val="00C803C4"/>
    <w:rsid w:val="00C81D49"/>
    <w:rsid w:val="00C82D3E"/>
    <w:rsid w:val="00C86FD5"/>
    <w:rsid w:val="00C87260"/>
    <w:rsid w:val="00C95700"/>
    <w:rsid w:val="00CA1883"/>
    <w:rsid w:val="00CA343A"/>
    <w:rsid w:val="00CA79E2"/>
    <w:rsid w:val="00CB12FC"/>
    <w:rsid w:val="00CB21E3"/>
    <w:rsid w:val="00CB4061"/>
    <w:rsid w:val="00CB53B3"/>
    <w:rsid w:val="00CC1666"/>
    <w:rsid w:val="00CC3622"/>
    <w:rsid w:val="00CC3CDF"/>
    <w:rsid w:val="00CC669A"/>
    <w:rsid w:val="00CD053D"/>
    <w:rsid w:val="00CD1133"/>
    <w:rsid w:val="00CD64A6"/>
    <w:rsid w:val="00CE1FDF"/>
    <w:rsid w:val="00CE3E8C"/>
    <w:rsid w:val="00CE4FD0"/>
    <w:rsid w:val="00CE530B"/>
    <w:rsid w:val="00CF0E91"/>
    <w:rsid w:val="00CF33F5"/>
    <w:rsid w:val="00CF6BF3"/>
    <w:rsid w:val="00D01E96"/>
    <w:rsid w:val="00D020FD"/>
    <w:rsid w:val="00D042D2"/>
    <w:rsid w:val="00D04460"/>
    <w:rsid w:val="00D053E4"/>
    <w:rsid w:val="00D07A21"/>
    <w:rsid w:val="00D07E47"/>
    <w:rsid w:val="00D11DAF"/>
    <w:rsid w:val="00D154BA"/>
    <w:rsid w:val="00D171CF"/>
    <w:rsid w:val="00D20ADA"/>
    <w:rsid w:val="00D2313C"/>
    <w:rsid w:val="00D232BF"/>
    <w:rsid w:val="00D24EF1"/>
    <w:rsid w:val="00D26567"/>
    <w:rsid w:val="00D26AED"/>
    <w:rsid w:val="00D318B0"/>
    <w:rsid w:val="00D41F81"/>
    <w:rsid w:val="00D432A3"/>
    <w:rsid w:val="00D43AE2"/>
    <w:rsid w:val="00D4512A"/>
    <w:rsid w:val="00D45357"/>
    <w:rsid w:val="00D506D9"/>
    <w:rsid w:val="00D5257F"/>
    <w:rsid w:val="00D52844"/>
    <w:rsid w:val="00D53B4F"/>
    <w:rsid w:val="00D54E53"/>
    <w:rsid w:val="00D56146"/>
    <w:rsid w:val="00D612C1"/>
    <w:rsid w:val="00D61B2E"/>
    <w:rsid w:val="00D62BE0"/>
    <w:rsid w:val="00D64411"/>
    <w:rsid w:val="00D6519D"/>
    <w:rsid w:val="00D7461D"/>
    <w:rsid w:val="00D852F8"/>
    <w:rsid w:val="00D85474"/>
    <w:rsid w:val="00D879B2"/>
    <w:rsid w:val="00D922EA"/>
    <w:rsid w:val="00D92824"/>
    <w:rsid w:val="00D956BD"/>
    <w:rsid w:val="00D975E7"/>
    <w:rsid w:val="00DA01FE"/>
    <w:rsid w:val="00DA4F4B"/>
    <w:rsid w:val="00DB13B2"/>
    <w:rsid w:val="00DB1F73"/>
    <w:rsid w:val="00DB3EB4"/>
    <w:rsid w:val="00DB4E34"/>
    <w:rsid w:val="00DB616D"/>
    <w:rsid w:val="00DB6A14"/>
    <w:rsid w:val="00DB7A50"/>
    <w:rsid w:val="00DC5D6A"/>
    <w:rsid w:val="00DC77FB"/>
    <w:rsid w:val="00DD01CE"/>
    <w:rsid w:val="00DD1C55"/>
    <w:rsid w:val="00DD7A5D"/>
    <w:rsid w:val="00DE0AF5"/>
    <w:rsid w:val="00DE0E38"/>
    <w:rsid w:val="00DE292E"/>
    <w:rsid w:val="00DE2AA7"/>
    <w:rsid w:val="00DE65D0"/>
    <w:rsid w:val="00DE6A16"/>
    <w:rsid w:val="00DE7596"/>
    <w:rsid w:val="00DF56D9"/>
    <w:rsid w:val="00DF5FE5"/>
    <w:rsid w:val="00E00252"/>
    <w:rsid w:val="00E0086E"/>
    <w:rsid w:val="00E05D6A"/>
    <w:rsid w:val="00E076F7"/>
    <w:rsid w:val="00E13506"/>
    <w:rsid w:val="00E136FA"/>
    <w:rsid w:val="00E23111"/>
    <w:rsid w:val="00E23E87"/>
    <w:rsid w:val="00E25032"/>
    <w:rsid w:val="00E26601"/>
    <w:rsid w:val="00E27326"/>
    <w:rsid w:val="00E27426"/>
    <w:rsid w:val="00E3344F"/>
    <w:rsid w:val="00E33D8F"/>
    <w:rsid w:val="00E3597C"/>
    <w:rsid w:val="00E41C93"/>
    <w:rsid w:val="00E4307C"/>
    <w:rsid w:val="00E45C05"/>
    <w:rsid w:val="00E4697D"/>
    <w:rsid w:val="00E46B3C"/>
    <w:rsid w:val="00E470C7"/>
    <w:rsid w:val="00E47342"/>
    <w:rsid w:val="00E500B4"/>
    <w:rsid w:val="00E529EA"/>
    <w:rsid w:val="00E5384E"/>
    <w:rsid w:val="00E6412A"/>
    <w:rsid w:val="00E70791"/>
    <w:rsid w:val="00E7088B"/>
    <w:rsid w:val="00E71E99"/>
    <w:rsid w:val="00E744BC"/>
    <w:rsid w:val="00E81512"/>
    <w:rsid w:val="00E83676"/>
    <w:rsid w:val="00E84FF5"/>
    <w:rsid w:val="00E86818"/>
    <w:rsid w:val="00E87A52"/>
    <w:rsid w:val="00E91726"/>
    <w:rsid w:val="00E94192"/>
    <w:rsid w:val="00E94ABF"/>
    <w:rsid w:val="00E966BB"/>
    <w:rsid w:val="00EA13D1"/>
    <w:rsid w:val="00EA455C"/>
    <w:rsid w:val="00EA5D3B"/>
    <w:rsid w:val="00EA6021"/>
    <w:rsid w:val="00EA67B0"/>
    <w:rsid w:val="00EA73F6"/>
    <w:rsid w:val="00EB22F5"/>
    <w:rsid w:val="00EB5364"/>
    <w:rsid w:val="00EC1D4A"/>
    <w:rsid w:val="00EC4127"/>
    <w:rsid w:val="00EC54B6"/>
    <w:rsid w:val="00EC6178"/>
    <w:rsid w:val="00ED0A35"/>
    <w:rsid w:val="00ED2973"/>
    <w:rsid w:val="00ED7282"/>
    <w:rsid w:val="00ED7421"/>
    <w:rsid w:val="00ED7956"/>
    <w:rsid w:val="00EE0AB0"/>
    <w:rsid w:val="00EE0B8C"/>
    <w:rsid w:val="00EE3876"/>
    <w:rsid w:val="00EE5E8D"/>
    <w:rsid w:val="00EE61F4"/>
    <w:rsid w:val="00EE65F3"/>
    <w:rsid w:val="00EE6CA1"/>
    <w:rsid w:val="00EF0781"/>
    <w:rsid w:val="00EF29B4"/>
    <w:rsid w:val="00EF334B"/>
    <w:rsid w:val="00EF42FC"/>
    <w:rsid w:val="00EF5160"/>
    <w:rsid w:val="00EF7285"/>
    <w:rsid w:val="00F00346"/>
    <w:rsid w:val="00F007C9"/>
    <w:rsid w:val="00F0197E"/>
    <w:rsid w:val="00F03800"/>
    <w:rsid w:val="00F04250"/>
    <w:rsid w:val="00F05AE4"/>
    <w:rsid w:val="00F07B5F"/>
    <w:rsid w:val="00F129C8"/>
    <w:rsid w:val="00F12DC9"/>
    <w:rsid w:val="00F15DD9"/>
    <w:rsid w:val="00F1604F"/>
    <w:rsid w:val="00F27F94"/>
    <w:rsid w:val="00F33666"/>
    <w:rsid w:val="00F346B5"/>
    <w:rsid w:val="00F3703F"/>
    <w:rsid w:val="00F371E9"/>
    <w:rsid w:val="00F37EF0"/>
    <w:rsid w:val="00F402B4"/>
    <w:rsid w:val="00F40D83"/>
    <w:rsid w:val="00F42AFA"/>
    <w:rsid w:val="00F42B91"/>
    <w:rsid w:val="00F44F44"/>
    <w:rsid w:val="00F45ABF"/>
    <w:rsid w:val="00F45B11"/>
    <w:rsid w:val="00F45CE5"/>
    <w:rsid w:val="00F461BD"/>
    <w:rsid w:val="00F46CC8"/>
    <w:rsid w:val="00F50312"/>
    <w:rsid w:val="00F53072"/>
    <w:rsid w:val="00F5393C"/>
    <w:rsid w:val="00F607A7"/>
    <w:rsid w:val="00F631C2"/>
    <w:rsid w:val="00F639CD"/>
    <w:rsid w:val="00F651B1"/>
    <w:rsid w:val="00F653B8"/>
    <w:rsid w:val="00F657E5"/>
    <w:rsid w:val="00F65C56"/>
    <w:rsid w:val="00F66394"/>
    <w:rsid w:val="00F7197C"/>
    <w:rsid w:val="00F755F4"/>
    <w:rsid w:val="00F75B62"/>
    <w:rsid w:val="00F810D1"/>
    <w:rsid w:val="00F811BB"/>
    <w:rsid w:val="00F834D1"/>
    <w:rsid w:val="00F8392A"/>
    <w:rsid w:val="00F84543"/>
    <w:rsid w:val="00F8488A"/>
    <w:rsid w:val="00F87B52"/>
    <w:rsid w:val="00F91BD6"/>
    <w:rsid w:val="00F92D59"/>
    <w:rsid w:val="00F97823"/>
    <w:rsid w:val="00FA22C6"/>
    <w:rsid w:val="00FA2A4B"/>
    <w:rsid w:val="00FB2BC9"/>
    <w:rsid w:val="00FB3CD0"/>
    <w:rsid w:val="00FB6586"/>
    <w:rsid w:val="00FB792C"/>
    <w:rsid w:val="00FC4752"/>
    <w:rsid w:val="00FC6AB4"/>
    <w:rsid w:val="00FD1DA1"/>
    <w:rsid w:val="00FD1FB6"/>
    <w:rsid w:val="00FD2349"/>
    <w:rsid w:val="00FD4F3C"/>
    <w:rsid w:val="00FE16FF"/>
    <w:rsid w:val="00FE3B5D"/>
    <w:rsid w:val="00FE3B5F"/>
    <w:rsid w:val="00FE4E92"/>
    <w:rsid w:val="00FE4EB1"/>
    <w:rsid w:val="00FE6853"/>
    <w:rsid w:val="00FF097F"/>
    <w:rsid w:val="00FF1C49"/>
    <w:rsid w:val="00FF2F0B"/>
    <w:rsid w:val="00FF2F11"/>
    <w:rsid w:val="00FF46F6"/>
    <w:rsid w:val="00FF5EE8"/>
    <w:rsid w:val="00FF67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67CA5"/>
    <w:pPr>
      <w:widowControl w:val="0"/>
      <w:jc w:val="both"/>
    </w:pPr>
    <w:rPr>
      <w:kern w:val="2"/>
      <w:sz w:val="21"/>
    </w:rPr>
  </w:style>
  <w:style w:type="paragraph" w:styleId="1">
    <w:name w:val="heading 1"/>
    <w:basedOn w:val="a0"/>
    <w:next w:val="a0"/>
    <w:link w:val="1Char"/>
    <w:qFormat/>
    <w:rsid w:val="00A67CA5"/>
    <w:pPr>
      <w:keepNext/>
      <w:keepLines/>
      <w:numPr>
        <w:numId w:val="1"/>
      </w:numPr>
      <w:spacing w:before="100" w:after="90" w:line="360" w:lineRule="auto"/>
      <w:outlineLvl w:val="0"/>
    </w:pPr>
    <w:rPr>
      <w:b/>
      <w:kern w:val="44"/>
      <w:sz w:val="36"/>
    </w:rPr>
  </w:style>
  <w:style w:type="paragraph" w:styleId="2">
    <w:name w:val="heading 2"/>
    <w:basedOn w:val="a0"/>
    <w:next w:val="a0"/>
    <w:link w:val="2Char"/>
    <w:qFormat/>
    <w:rsid w:val="00A67CA5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0"/>
    <w:next w:val="10"/>
    <w:link w:val="3Char1"/>
    <w:qFormat/>
    <w:rsid w:val="00A67CA5"/>
    <w:pPr>
      <w:keepNext/>
      <w:keepLines/>
      <w:numPr>
        <w:ilvl w:val="2"/>
        <w:numId w:val="1"/>
      </w:numPr>
      <w:spacing w:before="260" w:after="260" w:line="0" w:lineRule="atLeast"/>
      <w:outlineLvl w:val="2"/>
    </w:pPr>
    <w:rPr>
      <w:rFonts w:ascii="黑体" w:eastAsia="黑体" w:hAnsi="黑体"/>
      <w:b/>
      <w:bCs/>
      <w:sz w:val="30"/>
    </w:rPr>
  </w:style>
  <w:style w:type="paragraph" w:styleId="4">
    <w:name w:val="heading 4"/>
    <w:basedOn w:val="a0"/>
    <w:next w:val="10"/>
    <w:link w:val="4Char"/>
    <w:qFormat/>
    <w:rsid w:val="00A67CA5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黑体" w:hAnsi="黑体"/>
      <w:b/>
      <w:sz w:val="30"/>
    </w:rPr>
  </w:style>
  <w:style w:type="paragraph" w:styleId="5">
    <w:name w:val="heading 5"/>
    <w:basedOn w:val="a0"/>
    <w:next w:val="a0"/>
    <w:link w:val="5Char"/>
    <w:qFormat/>
    <w:rsid w:val="00A67CA5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Char"/>
    <w:qFormat/>
    <w:rsid w:val="00A67CA5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0"/>
    <w:next w:val="a0"/>
    <w:link w:val="7Char"/>
    <w:qFormat/>
    <w:rsid w:val="00A67CA5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Char"/>
    <w:qFormat/>
    <w:rsid w:val="00A67CA5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0"/>
    <w:next w:val="a0"/>
    <w:link w:val="9Char"/>
    <w:qFormat/>
    <w:rsid w:val="00A67CA5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Char">
    <w:name w:val="标题 3 Char"/>
    <w:rsid w:val="00A67CA5"/>
    <w:rPr>
      <w:rFonts w:eastAsia="黑体"/>
      <w:b/>
      <w:kern w:val="2"/>
      <w:sz w:val="30"/>
      <w:lang w:val="en-US" w:eastAsia="zh-CN"/>
    </w:rPr>
  </w:style>
  <w:style w:type="character" w:customStyle="1" w:styleId="2Char">
    <w:name w:val="标题 2 Char"/>
    <w:link w:val="2"/>
    <w:rsid w:val="00A67CA5"/>
    <w:rPr>
      <w:rFonts w:ascii="Arial" w:eastAsia="黑体" w:hAnsi="Arial"/>
      <w:b/>
      <w:kern w:val="2"/>
      <w:sz w:val="32"/>
    </w:rPr>
  </w:style>
  <w:style w:type="character" w:customStyle="1" w:styleId="4Char">
    <w:name w:val="标题 4 Char"/>
    <w:link w:val="4"/>
    <w:rsid w:val="00A67CA5"/>
    <w:rPr>
      <w:rFonts w:ascii="黑体" w:hAnsi="黑体"/>
      <w:b/>
      <w:kern w:val="2"/>
      <w:sz w:val="30"/>
    </w:rPr>
  </w:style>
  <w:style w:type="character" w:customStyle="1" w:styleId="Char">
    <w:name w:val="批注主题 Char"/>
    <w:link w:val="11"/>
    <w:rsid w:val="00A67CA5"/>
    <w:rPr>
      <w:b/>
      <w:bCs/>
      <w:kern w:val="2"/>
      <w:sz w:val="21"/>
      <w:szCs w:val="24"/>
    </w:rPr>
  </w:style>
  <w:style w:type="character" w:customStyle="1" w:styleId="1Char">
    <w:name w:val="标题 1 Char"/>
    <w:link w:val="1"/>
    <w:rsid w:val="00A67CA5"/>
    <w:rPr>
      <w:b/>
      <w:kern w:val="44"/>
      <w:sz w:val="36"/>
    </w:rPr>
  </w:style>
  <w:style w:type="character" w:styleId="a4">
    <w:name w:val="Hyperlink"/>
    <w:uiPriority w:val="99"/>
    <w:rsid w:val="00A67CA5"/>
    <w:rPr>
      <w:color w:val="0000FF"/>
      <w:u w:val="single"/>
    </w:rPr>
  </w:style>
  <w:style w:type="character" w:customStyle="1" w:styleId="3Char0">
    <w:name w:val="正文文本缩进 3 Char"/>
    <w:link w:val="31"/>
    <w:rsid w:val="00A67CA5"/>
    <w:rPr>
      <w:kern w:val="2"/>
      <w:sz w:val="21"/>
    </w:rPr>
  </w:style>
  <w:style w:type="character" w:customStyle="1" w:styleId="12">
    <w:name w:val="页码1"/>
    <w:basedOn w:val="a1"/>
    <w:rsid w:val="00A67CA5"/>
  </w:style>
  <w:style w:type="character" w:customStyle="1" w:styleId="Char0">
    <w:name w:val="批注框文本 Char"/>
    <w:link w:val="a5"/>
    <w:rsid w:val="00A67CA5"/>
    <w:rPr>
      <w:kern w:val="2"/>
      <w:sz w:val="18"/>
      <w:szCs w:val="18"/>
    </w:rPr>
  </w:style>
  <w:style w:type="character" w:customStyle="1" w:styleId="2Char0">
    <w:name w:val="正文文本缩进 2 Char"/>
    <w:link w:val="21"/>
    <w:rsid w:val="00A67CA5"/>
    <w:rPr>
      <w:kern w:val="2"/>
      <w:sz w:val="21"/>
    </w:rPr>
  </w:style>
  <w:style w:type="character" w:customStyle="1" w:styleId="9Char">
    <w:name w:val="标题 9 Char"/>
    <w:link w:val="9"/>
    <w:rsid w:val="00A67CA5"/>
    <w:rPr>
      <w:rFonts w:ascii="Arial" w:eastAsia="黑体" w:hAnsi="Arial"/>
      <w:kern w:val="2"/>
      <w:sz w:val="21"/>
      <w:szCs w:val="21"/>
    </w:rPr>
  </w:style>
  <w:style w:type="character" w:customStyle="1" w:styleId="8Char">
    <w:name w:val="标题 8 Char"/>
    <w:link w:val="8"/>
    <w:rsid w:val="00A67CA5"/>
    <w:rPr>
      <w:rFonts w:ascii="Arial" w:eastAsia="黑体" w:hAnsi="Arial"/>
      <w:kern w:val="2"/>
      <w:sz w:val="24"/>
      <w:szCs w:val="24"/>
    </w:rPr>
  </w:style>
  <w:style w:type="character" w:customStyle="1" w:styleId="5Char">
    <w:name w:val="标题 5 Char"/>
    <w:link w:val="5"/>
    <w:rsid w:val="00A67CA5"/>
    <w:rPr>
      <w:b/>
      <w:bCs/>
      <w:kern w:val="2"/>
      <w:sz w:val="28"/>
      <w:szCs w:val="28"/>
    </w:rPr>
  </w:style>
  <w:style w:type="character" w:customStyle="1" w:styleId="MMTopic2CharChar">
    <w:name w:val="MM Topic 2 Char Char"/>
    <w:link w:val="MMTopic2"/>
    <w:rsid w:val="00A67CA5"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2Char1">
    <w:name w:val="正文文本 2 Char"/>
    <w:link w:val="210"/>
    <w:rsid w:val="00A67CA5"/>
    <w:rPr>
      <w:rFonts w:ascii="宋体"/>
      <w:sz w:val="28"/>
    </w:rPr>
  </w:style>
  <w:style w:type="character" w:customStyle="1" w:styleId="6Char">
    <w:name w:val="标题 6 Char"/>
    <w:link w:val="6"/>
    <w:rsid w:val="00A67CA5"/>
    <w:rPr>
      <w:rFonts w:ascii="Arial" w:eastAsia="黑体" w:hAnsi="Arial"/>
      <w:b/>
      <w:bCs/>
      <w:kern w:val="2"/>
      <w:sz w:val="24"/>
      <w:szCs w:val="24"/>
    </w:rPr>
  </w:style>
  <w:style w:type="character" w:customStyle="1" w:styleId="13">
    <w:name w:val="访问过的超链接1"/>
    <w:rsid w:val="00A67CA5"/>
    <w:rPr>
      <w:color w:val="800080"/>
      <w:u w:val="single"/>
    </w:rPr>
  </w:style>
  <w:style w:type="character" w:customStyle="1" w:styleId="Char1">
    <w:name w:val="正文缩进 Char1"/>
    <w:aliases w:val="表正文 Char,正文非缩进 Char,正文（首行缩进两字） Char Char Char Char Char1,正文（首行缩进两字） Char Char Char Char Char Char,正文（首行缩进两字） Char Char Char Char1,正文（首行缩进两字） Char Char Char1,特点 Char1,正文缩进 Char Char,正文（首行缩进两字） Char Char1,正文（首行缩进两字） Char1,正文顶格悬挂 Char,段1 Char"/>
    <w:link w:val="10"/>
    <w:rsid w:val="00A67CA5"/>
    <w:rPr>
      <w:kern w:val="2"/>
      <w:sz w:val="21"/>
    </w:rPr>
  </w:style>
  <w:style w:type="character" w:customStyle="1" w:styleId="7Char">
    <w:name w:val="标题 7 Char"/>
    <w:link w:val="7"/>
    <w:rsid w:val="00A67CA5"/>
    <w:rPr>
      <w:b/>
      <w:bCs/>
      <w:kern w:val="2"/>
      <w:sz w:val="24"/>
      <w:szCs w:val="24"/>
    </w:rPr>
  </w:style>
  <w:style w:type="character" w:customStyle="1" w:styleId="Char2">
    <w:name w:val="文档结构图 Char"/>
    <w:link w:val="14"/>
    <w:rsid w:val="00A67CA5"/>
    <w:rPr>
      <w:kern w:val="2"/>
      <w:sz w:val="21"/>
      <w:shd w:val="clear" w:color="auto" w:fill="000080"/>
    </w:rPr>
  </w:style>
  <w:style w:type="character" w:customStyle="1" w:styleId="Char3">
    <w:name w:val="页眉 Char"/>
    <w:link w:val="a6"/>
    <w:rsid w:val="00A67CA5"/>
    <w:rPr>
      <w:rFonts w:ascii="宋体"/>
      <w:sz w:val="18"/>
    </w:rPr>
  </w:style>
  <w:style w:type="character" w:customStyle="1" w:styleId="Char4">
    <w:name w:val="批注文字 Char"/>
    <w:link w:val="a7"/>
    <w:rsid w:val="00A67CA5"/>
    <w:rPr>
      <w:kern w:val="2"/>
      <w:sz w:val="21"/>
      <w:szCs w:val="24"/>
    </w:rPr>
  </w:style>
  <w:style w:type="character" w:customStyle="1" w:styleId="Char5">
    <w:name w:val="页脚 Char"/>
    <w:link w:val="a8"/>
    <w:rsid w:val="00A67CA5"/>
    <w:rPr>
      <w:kern w:val="2"/>
      <w:sz w:val="18"/>
    </w:rPr>
  </w:style>
  <w:style w:type="character" w:customStyle="1" w:styleId="Char6">
    <w:name w:val="正文文本 Char"/>
    <w:link w:val="a9"/>
    <w:rsid w:val="00A67CA5"/>
    <w:rPr>
      <w:kern w:val="2"/>
      <w:sz w:val="21"/>
      <w:szCs w:val="24"/>
    </w:rPr>
  </w:style>
  <w:style w:type="character" w:customStyle="1" w:styleId="Char7">
    <w:name w:val="正文文本缩进 Char"/>
    <w:link w:val="15"/>
    <w:rsid w:val="00A67CA5"/>
    <w:rPr>
      <w:kern w:val="2"/>
      <w:sz w:val="21"/>
    </w:rPr>
  </w:style>
  <w:style w:type="character" w:customStyle="1" w:styleId="Char8">
    <w:name w:val="纯文本 Char"/>
    <w:link w:val="20"/>
    <w:rsid w:val="00A67CA5"/>
    <w:rPr>
      <w:rFonts w:ascii="宋体" w:hAnsi="Courier New"/>
      <w:kern w:val="2"/>
      <w:sz w:val="24"/>
    </w:rPr>
  </w:style>
  <w:style w:type="character" w:customStyle="1" w:styleId="Char9">
    <w:name w:val="日期 Char"/>
    <w:link w:val="16"/>
    <w:rsid w:val="00A67CA5"/>
    <w:rPr>
      <w:kern w:val="2"/>
      <w:sz w:val="21"/>
    </w:rPr>
  </w:style>
  <w:style w:type="character" w:customStyle="1" w:styleId="Chara">
    <w:name w:val="标题 Char"/>
    <w:link w:val="aa"/>
    <w:rsid w:val="00A67CA5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07415CharChar">
    <w:name w:val="样式 样式 宋体 小五 首行缩进:  0.74 厘米 + 小四 行距: 1.5 倍行距 Char Char"/>
    <w:link w:val="07415"/>
    <w:rsid w:val="00A67CA5"/>
    <w:rPr>
      <w:rFonts w:eastAsia="宋体" w:cs="宋体"/>
      <w:b/>
      <w:kern w:val="2"/>
      <w:sz w:val="28"/>
      <w:szCs w:val="28"/>
      <w:lang w:val="en-US" w:eastAsia="zh-CN"/>
    </w:rPr>
  </w:style>
  <w:style w:type="character" w:customStyle="1" w:styleId="3Char1">
    <w:name w:val="标题 3 Char1"/>
    <w:link w:val="3"/>
    <w:rsid w:val="00A67CA5"/>
    <w:rPr>
      <w:rFonts w:ascii="黑体" w:eastAsia="黑体" w:hAnsi="黑体"/>
      <w:b/>
      <w:bCs/>
      <w:kern w:val="2"/>
      <w:sz w:val="30"/>
    </w:rPr>
  </w:style>
  <w:style w:type="character" w:customStyle="1" w:styleId="ab">
    <w:name w:val="样式 华文中宋 小四"/>
    <w:rsid w:val="00A67CA5"/>
    <w:rPr>
      <w:rFonts w:ascii="华文中宋" w:eastAsia="华文中宋" w:hAnsi="华文中宋"/>
      <w:sz w:val="24"/>
    </w:rPr>
  </w:style>
  <w:style w:type="character" w:customStyle="1" w:styleId="17">
    <w:name w:val="批注引用1"/>
    <w:rsid w:val="00A67CA5"/>
    <w:rPr>
      <w:sz w:val="21"/>
      <w:szCs w:val="21"/>
    </w:rPr>
  </w:style>
  <w:style w:type="character" w:customStyle="1" w:styleId="MMTopic1CharChar">
    <w:name w:val="MM Topic 1 Char Char"/>
    <w:link w:val="MMTopic1"/>
    <w:rsid w:val="00A67CA5"/>
    <w:rPr>
      <w:rFonts w:ascii="Calibri" w:hAnsi="Calibri"/>
      <w:b/>
      <w:bCs/>
      <w:kern w:val="44"/>
      <w:sz w:val="44"/>
      <w:szCs w:val="44"/>
    </w:rPr>
  </w:style>
  <w:style w:type="character" w:customStyle="1" w:styleId="Charb">
    <w:name w:val="无间隔 Char"/>
    <w:link w:val="18"/>
    <w:rsid w:val="00A67CA5"/>
    <w:rPr>
      <w:rFonts w:ascii="Calibri" w:hAnsi="Calibri" w:cs="黑体"/>
      <w:sz w:val="22"/>
      <w:szCs w:val="22"/>
      <w:lang w:val="en-US" w:eastAsia="zh-CN" w:bidi="ar-SA"/>
    </w:rPr>
  </w:style>
  <w:style w:type="paragraph" w:styleId="90">
    <w:name w:val="toc 9"/>
    <w:basedOn w:val="a0"/>
    <w:next w:val="a0"/>
    <w:uiPriority w:val="39"/>
    <w:rsid w:val="00A67CA5"/>
    <w:pPr>
      <w:ind w:leftChars="1600" w:left="3360"/>
    </w:pPr>
    <w:rPr>
      <w:szCs w:val="24"/>
    </w:rPr>
  </w:style>
  <w:style w:type="paragraph" w:customStyle="1" w:styleId="ac">
    <w:name w:val="附录表标题"/>
    <w:next w:val="ad"/>
    <w:rsid w:val="00A67CA5"/>
    <w:pPr>
      <w:jc w:val="center"/>
      <w:textAlignment w:val="baseline"/>
    </w:pPr>
    <w:rPr>
      <w:rFonts w:ascii="黑体" w:eastAsia="黑体"/>
      <w:kern w:val="21"/>
      <w:sz w:val="21"/>
    </w:rPr>
  </w:style>
  <w:style w:type="paragraph" w:styleId="22">
    <w:name w:val="toc 2"/>
    <w:basedOn w:val="a0"/>
    <w:next w:val="a0"/>
    <w:uiPriority w:val="39"/>
    <w:rsid w:val="00A67CA5"/>
    <w:pPr>
      <w:tabs>
        <w:tab w:val="left" w:pos="735"/>
        <w:tab w:val="right" w:leader="dot" w:pos="9628"/>
      </w:tabs>
      <w:ind w:leftChars="200" w:left="420"/>
    </w:pPr>
  </w:style>
  <w:style w:type="paragraph" w:customStyle="1" w:styleId="31">
    <w:name w:val="正文文本缩进 31"/>
    <w:basedOn w:val="a0"/>
    <w:link w:val="3Char0"/>
    <w:rsid w:val="00A67CA5"/>
    <w:pPr>
      <w:ind w:firstLine="420"/>
    </w:pPr>
  </w:style>
  <w:style w:type="paragraph" w:styleId="40">
    <w:name w:val="toc 4"/>
    <w:basedOn w:val="a0"/>
    <w:next w:val="a0"/>
    <w:uiPriority w:val="39"/>
    <w:rsid w:val="00A67CA5"/>
    <w:pPr>
      <w:tabs>
        <w:tab w:val="left" w:pos="1995"/>
        <w:tab w:val="right" w:leader="dot" w:pos="9628"/>
      </w:tabs>
      <w:ind w:leftChars="600" w:left="1260"/>
    </w:pPr>
    <w:rPr>
      <w:szCs w:val="24"/>
    </w:rPr>
  </w:style>
  <w:style w:type="paragraph" w:customStyle="1" w:styleId="ae">
    <w:name w:val="图片"/>
    <w:basedOn w:val="a0"/>
    <w:next w:val="af"/>
    <w:rsid w:val="00A67CA5"/>
    <w:pPr>
      <w:keepNext/>
      <w:widowControl/>
      <w:overflowPunct w:val="0"/>
      <w:autoSpaceDE w:val="0"/>
      <w:autoSpaceDN w:val="0"/>
      <w:adjustRightInd w:val="0"/>
      <w:spacing w:before="120" w:after="240"/>
      <w:jc w:val="center"/>
      <w:textAlignment w:val="baseline"/>
    </w:pPr>
    <w:rPr>
      <w:kern w:val="0"/>
      <w:sz w:val="20"/>
    </w:rPr>
  </w:style>
  <w:style w:type="paragraph" w:styleId="80">
    <w:name w:val="toc 8"/>
    <w:basedOn w:val="a0"/>
    <w:next w:val="a0"/>
    <w:uiPriority w:val="39"/>
    <w:rsid w:val="00A67CA5"/>
    <w:pPr>
      <w:ind w:leftChars="1400" w:left="2940"/>
    </w:pPr>
    <w:rPr>
      <w:szCs w:val="24"/>
    </w:rPr>
  </w:style>
  <w:style w:type="paragraph" w:customStyle="1" w:styleId="10">
    <w:name w:val="正文缩进1"/>
    <w:basedOn w:val="a0"/>
    <w:link w:val="Char1"/>
    <w:qFormat/>
    <w:rsid w:val="00A67CA5"/>
    <w:pPr>
      <w:ind w:firstLine="420"/>
    </w:pPr>
  </w:style>
  <w:style w:type="paragraph" w:styleId="aa">
    <w:name w:val="Title"/>
    <w:basedOn w:val="a0"/>
    <w:next w:val="a0"/>
    <w:link w:val="Chara"/>
    <w:qFormat/>
    <w:rsid w:val="00A67CA5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70">
    <w:name w:val="toc 7"/>
    <w:basedOn w:val="a0"/>
    <w:next w:val="a0"/>
    <w:uiPriority w:val="39"/>
    <w:rsid w:val="00A67CA5"/>
    <w:pPr>
      <w:ind w:leftChars="1200" w:left="2520"/>
    </w:pPr>
    <w:rPr>
      <w:szCs w:val="24"/>
    </w:rPr>
  </w:style>
  <w:style w:type="paragraph" w:styleId="60">
    <w:name w:val="toc 6"/>
    <w:basedOn w:val="a0"/>
    <w:next w:val="a0"/>
    <w:uiPriority w:val="39"/>
    <w:rsid w:val="00A67CA5"/>
    <w:pPr>
      <w:ind w:leftChars="1000" w:left="2100"/>
    </w:pPr>
    <w:rPr>
      <w:szCs w:val="24"/>
    </w:rPr>
  </w:style>
  <w:style w:type="paragraph" w:styleId="19">
    <w:name w:val="toc 1"/>
    <w:basedOn w:val="a0"/>
    <w:next w:val="a0"/>
    <w:uiPriority w:val="39"/>
    <w:rsid w:val="00A67CA5"/>
  </w:style>
  <w:style w:type="paragraph" w:customStyle="1" w:styleId="14">
    <w:name w:val="文档结构图1"/>
    <w:basedOn w:val="a0"/>
    <w:link w:val="Char2"/>
    <w:rsid w:val="00A67CA5"/>
    <w:pPr>
      <w:shd w:val="clear" w:color="auto" w:fill="000080"/>
    </w:pPr>
    <w:rPr>
      <w:shd w:val="clear" w:color="auto" w:fill="000080"/>
    </w:rPr>
  </w:style>
  <w:style w:type="paragraph" w:styleId="32">
    <w:name w:val="toc 3"/>
    <w:basedOn w:val="a0"/>
    <w:next w:val="a0"/>
    <w:uiPriority w:val="39"/>
    <w:rsid w:val="00A67CA5"/>
    <w:pPr>
      <w:tabs>
        <w:tab w:val="left" w:pos="1365"/>
        <w:tab w:val="left" w:pos="1470"/>
        <w:tab w:val="right" w:leader="dot" w:pos="9628"/>
      </w:tabs>
      <w:ind w:leftChars="400" w:left="840"/>
    </w:pPr>
  </w:style>
  <w:style w:type="paragraph" w:styleId="a7">
    <w:name w:val="annotation text"/>
    <w:basedOn w:val="a0"/>
    <w:link w:val="Char4"/>
    <w:rsid w:val="00A67CA5"/>
    <w:pPr>
      <w:jc w:val="left"/>
    </w:pPr>
    <w:rPr>
      <w:szCs w:val="24"/>
    </w:rPr>
  </w:style>
  <w:style w:type="paragraph" w:customStyle="1" w:styleId="11">
    <w:name w:val="批注主题1"/>
    <w:basedOn w:val="a7"/>
    <w:next w:val="a7"/>
    <w:link w:val="Char"/>
    <w:rsid w:val="00A67CA5"/>
    <w:rPr>
      <w:b/>
      <w:bCs/>
    </w:rPr>
  </w:style>
  <w:style w:type="paragraph" w:styleId="a6">
    <w:name w:val="header"/>
    <w:basedOn w:val="a0"/>
    <w:link w:val="Char3"/>
    <w:rsid w:val="00A67CA5"/>
    <w:pPr>
      <w:pBdr>
        <w:bottom w:val="single" w:sz="6" w:space="1" w:color="auto"/>
      </w:pBdr>
      <w:tabs>
        <w:tab w:val="center" w:pos="4153"/>
        <w:tab w:val="right" w:pos="8306"/>
      </w:tabs>
      <w:autoSpaceDE w:val="0"/>
      <w:autoSpaceDN w:val="0"/>
      <w:adjustRightInd w:val="0"/>
      <w:jc w:val="center"/>
      <w:textAlignment w:val="baseline"/>
    </w:pPr>
    <w:rPr>
      <w:rFonts w:ascii="宋体"/>
      <w:kern w:val="0"/>
      <w:sz w:val="18"/>
    </w:rPr>
  </w:style>
  <w:style w:type="paragraph" w:styleId="af">
    <w:name w:val="caption"/>
    <w:basedOn w:val="a0"/>
    <w:next w:val="a0"/>
    <w:qFormat/>
    <w:rsid w:val="00A67CA5"/>
    <w:rPr>
      <w:rFonts w:ascii="Arial" w:eastAsia="黑体" w:hAnsi="Arial" w:cs="Arial"/>
      <w:sz w:val="20"/>
    </w:rPr>
  </w:style>
  <w:style w:type="paragraph" w:styleId="a5">
    <w:name w:val="Balloon Text"/>
    <w:basedOn w:val="a0"/>
    <w:link w:val="Char0"/>
    <w:rsid w:val="00A67CA5"/>
    <w:rPr>
      <w:sz w:val="18"/>
      <w:szCs w:val="18"/>
    </w:rPr>
  </w:style>
  <w:style w:type="paragraph" w:customStyle="1" w:styleId="074">
    <w:name w:val="样式 首行缩进:  0.74 厘米"/>
    <w:basedOn w:val="a0"/>
    <w:rsid w:val="00A67CA5"/>
    <w:pPr>
      <w:ind w:firstLine="420"/>
    </w:pPr>
    <w:rPr>
      <w:rFonts w:eastAsia="华文中宋" w:cs="宋体"/>
      <w:sz w:val="24"/>
    </w:rPr>
  </w:style>
  <w:style w:type="paragraph" w:customStyle="1" w:styleId="15">
    <w:name w:val="正文文本缩进1"/>
    <w:basedOn w:val="a0"/>
    <w:link w:val="Char7"/>
    <w:rsid w:val="00A67CA5"/>
    <w:pPr>
      <w:ind w:firstLine="360"/>
    </w:pPr>
  </w:style>
  <w:style w:type="paragraph" w:customStyle="1" w:styleId="22Charcsk2H2sect12h22ndlevelNum112">
    <w:name w:val="样式 标题 2标题 2 Charcsk标题 2H2sect 1.2h22nd levelNum 1.12第*章..."/>
    <w:basedOn w:val="2"/>
    <w:rsid w:val="00A67CA5"/>
    <w:pPr>
      <w:numPr>
        <w:numId w:val="0"/>
      </w:numPr>
      <w:spacing w:line="415" w:lineRule="auto"/>
      <w:jc w:val="left"/>
    </w:pPr>
    <w:rPr>
      <w:rFonts w:eastAsia="宋体" w:cs="宋体"/>
      <w:bCs/>
      <w:sz w:val="30"/>
    </w:rPr>
  </w:style>
  <w:style w:type="paragraph" w:styleId="a8">
    <w:name w:val="footer"/>
    <w:basedOn w:val="a0"/>
    <w:link w:val="Char5"/>
    <w:rsid w:val="00A67CA5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9">
    <w:name w:val="Body Text"/>
    <w:basedOn w:val="a0"/>
    <w:link w:val="Char6"/>
    <w:rsid w:val="00A67CA5"/>
    <w:pPr>
      <w:spacing w:after="120"/>
    </w:pPr>
    <w:rPr>
      <w:szCs w:val="24"/>
    </w:rPr>
  </w:style>
  <w:style w:type="paragraph" w:customStyle="1" w:styleId="CharCharCharCharCharChar">
    <w:name w:val="Char Char Char Char Char Char"/>
    <w:basedOn w:val="a0"/>
    <w:rsid w:val="00A67CA5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lang w:eastAsia="en-US"/>
    </w:rPr>
  </w:style>
  <w:style w:type="paragraph" w:customStyle="1" w:styleId="210">
    <w:name w:val="正文文本 21"/>
    <w:basedOn w:val="a0"/>
    <w:link w:val="2Char1"/>
    <w:rsid w:val="00A67CA5"/>
    <w:pPr>
      <w:adjustRightInd w:val="0"/>
      <w:spacing w:line="460" w:lineRule="atLeast"/>
      <w:jc w:val="left"/>
      <w:textAlignment w:val="baseline"/>
    </w:pPr>
    <w:rPr>
      <w:rFonts w:ascii="宋体"/>
      <w:kern w:val="0"/>
      <w:sz w:val="28"/>
    </w:rPr>
  </w:style>
  <w:style w:type="paragraph" w:styleId="50">
    <w:name w:val="toc 5"/>
    <w:basedOn w:val="a0"/>
    <w:next w:val="a0"/>
    <w:uiPriority w:val="39"/>
    <w:rsid w:val="00A67CA5"/>
    <w:pPr>
      <w:ind w:leftChars="800" w:left="1680"/>
    </w:pPr>
    <w:rPr>
      <w:szCs w:val="24"/>
    </w:rPr>
  </w:style>
  <w:style w:type="paragraph" w:customStyle="1" w:styleId="21">
    <w:name w:val="正文文本缩进 21"/>
    <w:basedOn w:val="a0"/>
    <w:link w:val="2Char0"/>
    <w:rsid w:val="00A67CA5"/>
    <w:pPr>
      <w:ind w:firstLine="315"/>
    </w:pPr>
  </w:style>
  <w:style w:type="paragraph" w:customStyle="1" w:styleId="1a">
    <w:name w:val="纯文本1"/>
    <w:basedOn w:val="a0"/>
    <w:rsid w:val="00A67CA5"/>
    <w:pPr>
      <w:autoSpaceDE w:val="0"/>
      <w:autoSpaceDN w:val="0"/>
      <w:adjustRightInd w:val="0"/>
      <w:textAlignment w:val="baseline"/>
    </w:pPr>
    <w:rPr>
      <w:rFonts w:ascii="宋体" w:hAnsi="Tms Rmn"/>
      <w:kern w:val="0"/>
    </w:rPr>
  </w:style>
  <w:style w:type="paragraph" w:customStyle="1" w:styleId="20">
    <w:name w:val="纯文本2"/>
    <w:basedOn w:val="a0"/>
    <w:link w:val="Char8"/>
    <w:rsid w:val="00A67CA5"/>
    <w:rPr>
      <w:rFonts w:ascii="宋体" w:hAnsi="Courier New"/>
      <w:sz w:val="24"/>
    </w:rPr>
  </w:style>
  <w:style w:type="paragraph" w:customStyle="1" w:styleId="16">
    <w:name w:val="日期1"/>
    <w:basedOn w:val="a0"/>
    <w:next w:val="a0"/>
    <w:link w:val="Char9"/>
    <w:rsid w:val="00A67CA5"/>
    <w:pPr>
      <w:ind w:leftChars="2500" w:left="100"/>
    </w:pPr>
  </w:style>
  <w:style w:type="paragraph" w:customStyle="1" w:styleId="af0">
    <w:name w:val="标题 ４"/>
    <w:basedOn w:val="3"/>
    <w:rsid w:val="00A67CA5"/>
  </w:style>
  <w:style w:type="paragraph" w:customStyle="1" w:styleId="41">
    <w:name w:val="标题4"/>
    <w:basedOn w:val="af0"/>
    <w:rsid w:val="00A67CA5"/>
  </w:style>
  <w:style w:type="paragraph" w:customStyle="1" w:styleId="33">
    <w:name w:val="标题3"/>
    <w:basedOn w:val="4"/>
    <w:rsid w:val="00A67CA5"/>
  </w:style>
  <w:style w:type="paragraph" w:customStyle="1" w:styleId="af1">
    <w:name w:val="保留正文"/>
    <w:basedOn w:val="a9"/>
    <w:rsid w:val="00A67CA5"/>
    <w:pPr>
      <w:keepNext/>
      <w:widowControl/>
      <w:overflowPunct w:val="0"/>
      <w:autoSpaceDE w:val="0"/>
      <w:autoSpaceDN w:val="0"/>
      <w:adjustRightInd w:val="0"/>
      <w:spacing w:after="160"/>
      <w:jc w:val="left"/>
      <w:textAlignment w:val="baseline"/>
    </w:pPr>
    <w:rPr>
      <w:kern w:val="0"/>
      <w:sz w:val="20"/>
      <w:szCs w:val="20"/>
    </w:rPr>
  </w:style>
  <w:style w:type="paragraph" w:customStyle="1" w:styleId="CharChar1CharCharCharCharCharChar">
    <w:name w:val="Char Char1 Char Char Char Char Char Char"/>
    <w:basedOn w:val="a0"/>
    <w:rsid w:val="00A67CA5"/>
    <w:pPr>
      <w:widowControl/>
      <w:spacing w:after="160" w:line="240" w:lineRule="exact"/>
      <w:jc w:val="left"/>
    </w:pPr>
    <w:rPr>
      <w:rFonts w:ascii="Verdana" w:eastAsia="仿宋_GB2312" w:hAnsi="Verdana"/>
      <w:kern w:val="0"/>
      <w:sz w:val="24"/>
      <w:lang w:eastAsia="en-US"/>
    </w:rPr>
  </w:style>
  <w:style w:type="paragraph" w:customStyle="1" w:styleId="Char10">
    <w:name w:val="Char1"/>
    <w:basedOn w:val="a0"/>
    <w:rsid w:val="00A67CA5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lang w:eastAsia="en-US"/>
    </w:rPr>
  </w:style>
  <w:style w:type="paragraph" w:customStyle="1" w:styleId="1b">
    <w:name w:val="列出段落1"/>
    <w:basedOn w:val="a0"/>
    <w:rsid w:val="00A67CA5"/>
    <w:pPr>
      <w:ind w:firstLineChars="200" w:firstLine="420"/>
    </w:pPr>
    <w:rPr>
      <w:rFonts w:ascii="Calibri" w:hAnsi="Calibri"/>
      <w:szCs w:val="22"/>
    </w:rPr>
  </w:style>
  <w:style w:type="paragraph" w:customStyle="1" w:styleId="CharCharCharChar">
    <w:name w:val="Char Char Char Char"/>
    <w:basedOn w:val="a0"/>
    <w:next w:val="3"/>
    <w:rsid w:val="00A67CA5"/>
    <w:pPr>
      <w:widowControl/>
      <w:spacing w:after="160" w:line="240" w:lineRule="exact"/>
      <w:jc w:val="left"/>
    </w:pPr>
    <w:rPr>
      <w:rFonts w:ascii="黑体" w:eastAsia="黑体" w:hAnsi="Verdana"/>
      <w:kern w:val="0"/>
      <w:sz w:val="28"/>
      <w:szCs w:val="28"/>
    </w:rPr>
  </w:style>
  <w:style w:type="paragraph" w:customStyle="1" w:styleId="07415">
    <w:name w:val="样式 样式 宋体 小五 首行缩进:  0.74 厘米 + 小四 行距: 1.5 倍行距"/>
    <w:basedOn w:val="a0"/>
    <w:link w:val="07415CharChar"/>
    <w:rsid w:val="00A67CA5"/>
    <w:pPr>
      <w:widowControl/>
      <w:spacing w:line="360" w:lineRule="auto"/>
      <w:jc w:val="center"/>
    </w:pPr>
    <w:rPr>
      <w:b/>
      <w:sz w:val="28"/>
      <w:szCs w:val="28"/>
    </w:rPr>
  </w:style>
  <w:style w:type="paragraph" w:customStyle="1" w:styleId="CharCharChar1Char">
    <w:name w:val="Char Char Char1 Char"/>
    <w:basedOn w:val="a0"/>
    <w:rsid w:val="00A67CA5"/>
    <w:rPr>
      <w:szCs w:val="24"/>
    </w:rPr>
  </w:style>
  <w:style w:type="paragraph" w:customStyle="1" w:styleId="CharChar">
    <w:name w:val="Char Char"/>
    <w:basedOn w:val="a0"/>
    <w:rsid w:val="00A67CA5"/>
    <w:rPr>
      <w:rFonts w:eastAsia="仿宋_GB2312"/>
      <w:sz w:val="32"/>
      <w:szCs w:val="32"/>
    </w:rPr>
  </w:style>
  <w:style w:type="paragraph" w:customStyle="1" w:styleId="1c">
    <w:name w:val="标准1"/>
    <w:basedOn w:val="2"/>
    <w:rsid w:val="00A67CA5"/>
    <w:pPr>
      <w:numPr>
        <w:numId w:val="0"/>
      </w:numPr>
      <w:tabs>
        <w:tab w:val="left" w:pos="0"/>
      </w:tabs>
    </w:pPr>
    <w:rPr>
      <w:rFonts w:ascii="宋体" w:hAnsi="宋体"/>
      <w:bCs/>
      <w:sz w:val="21"/>
      <w:szCs w:val="32"/>
    </w:rPr>
  </w:style>
  <w:style w:type="paragraph" w:customStyle="1" w:styleId="ad">
    <w:name w:val="段"/>
    <w:rsid w:val="00A67CA5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410">
    <w:name w:val="索引 41"/>
    <w:basedOn w:val="a0"/>
    <w:next w:val="a0"/>
    <w:rsid w:val="00A67CA5"/>
    <w:pPr>
      <w:ind w:leftChars="600" w:left="600"/>
    </w:pPr>
  </w:style>
  <w:style w:type="paragraph" w:customStyle="1" w:styleId="1d">
    <w:name w:val="列出段落1"/>
    <w:basedOn w:val="a0"/>
    <w:rsid w:val="00A67CA5"/>
    <w:pPr>
      <w:ind w:firstLineChars="200" w:firstLine="420"/>
    </w:pPr>
    <w:rPr>
      <w:rFonts w:ascii="Calibri" w:hAnsi="Calibri"/>
      <w:szCs w:val="22"/>
    </w:rPr>
  </w:style>
  <w:style w:type="paragraph" w:customStyle="1" w:styleId="42">
    <w:name w:val="新纪元标题4"/>
    <w:basedOn w:val="4"/>
    <w:rsid w:val="00A67CA5"/>
    <w:pPr>
      <w:spacing w:before="80" w:after="80" w:line="240" w:lineRule="auto"/>
      <w:ind w:leftChars="300" w:left="300"/>
    </w:pPr>
    <w:rPr>
      <w:rFonts w:ascii="Arial" w:hAnsi="Arial"/>
      <w:bCs/>
      <w:sz w:val="28"/>
      <w:szCs w:val="28"/>
    </w:rPr>
  </w:style>
  <w:style w:type="paragraph" w:customStyle="1" w:styleId="34">
    <w:name w:val="新纪元标题3"/>
    <w:basedOn w:val="a0"/>
    <w:rsid w:val="00A67CA5"/>
    <w:pPr>
      <w:keepNext/>
      <w:keepLines/>
      <w:spacing w:before="120" w:after="120"/>
      <w:outlineLvl w:val="2"/>
    </w:pPr>
    <w:rPr>
      <w:rFonts w:ascii="Arial" w:hAnsi="Arial"/>
      <w:b/>
      <w:bCs/>
      <w:sz w:val="30"/>
      <w:szCs w:val="30"/>
    </w:rPr>
  </w:style>
  <w:style w:type="paragraph" w:customStyle="1" w:styleId="af2">
    <w:name w:val="表中文字"/>
    <w:basedOn w:val="a0"/>
    <w:rsid w:val="00A67CA5"/>
    <w:pPr>
      <w:adjustRightInd w:val="0"/>
      <w:spacing w:line="360" w:lineRule="auto"/>
    </w:pPr>
    <w:rPr>
      <w:rFonts w:ascii="Arial" w:eastAsia="仿宋_GB2312" w:hAnsi="Arial"/>
      <w:b/>
      <w:color w:val="000000"/>
    </w:rPr>
  </w:style>
  <w:style w:type="paragraph" w:customStyle="1" w:styleId="MMTopic1">
    <w:name w:val="MM Topic 1"/>
    <w:basedOn w:val="1"/>
    <w:link w:val="MMTopic1CharChar"/>
    <w:rsid w:val="00A67CA5"/>
    <w:pPr>
      <w:numPr>
        <w:numId w:val="2"/>
      </w:numPr>
      <w:spacing w:before="340" w:after="330" w:line="578" w:lineRule="auto"/>
    </w:pPr>
    <w:rPr>
      <w:rFonts w:ascii="Calibri" w:hAnsi="Calibri"/>
      <w:bCs/>
      <w:sz w:val="44"/>
      <w:szCs w:val="44"/>
    </w:rPr>
  </w:style>
  <w:style w:type="paragraph" w:customStyle="1" w:styleId="MMTopic2">
    <w:name w:val="MM Topic 2"/>
    <w:basedOn w:val="2"/>
    <w:link w:val="MMTopic2CharChar"/>
    <w:rsid w:val="00A67CA5"/>
    <w:pPr>
      <w:numPr>
        <w:ilvl w:val="0"/>
        <w:numId w:val="0"/>
      </w:numPr>
    </w:pPr>
    <w:rPr>
      <w:rFonts w:ascii="Cambria" w:hAnsi="Cambria"/>
      <w:bCs/>
      <w:szCs w:val="32"/>
    </w:rPr>
  </w:style>
  <w:style w:type="paragraph" w:customStyle="1" w:styleId="MMTopic3">
    <w:name w:val="MM Topic 3"/>
    <w:basedOn w:val="3"/>
    <w:rsid w:val="00A67CA5"/>
    <w:pPr>
      <w:numPr>
        <w:ilvl w:val="0"/>
        <w:numId w:val="0"/>
      </w:numPr>
      <w:spacing w:line="416" w:lineRule="auto"/>
    </w:pPr>
    <w:rPr>
      <w:rFonts w:ascii="Calibri" w:eastAsia="宋体" w:hAnsi="Calibri"/>
      <w:sz w:val="32"/>
      <w:szCs w:val="32"/>
    </w:rPr>
  </w:style>
  <w:style w:type="paragraph" w:customStyle="1" w:styleId="18">
    <w:name w:val="无间隔1"/>
    <w:link w:val="Charb"/>
    <w:rsid w:val="00A67CA5"/>
    <w:rPr>
      <w:rFonts w:ascii="Calibri" w:hAnsi="Calibri" w:cs="黑体"/>
      <w:sz w:val="22"/>
      <w:szCs w:val="22"/>
    </w:rPr>
  </w:style>
  <w:style w:type="paragraph" w:customStyle="1" w:styleId="af3">
    <w:name w:val="表格"/>
    <w:basedOn w:val="a0"/>
    <w:rsid w:val="00A67CA5"/>
    <w:pPr>
      <w:kinsoku w:val="0"/>
      <w:wordWrap w:val="0"/>
      <w:overflowPunct w:val="0"/>
      <w:autoSpaceDE w:val="0"/>
      <w:autoSpaceDN w:val="0"/>
      <w:adjustRightInd w:val="0"/>
      <w:spacing w:line="440" w:lineRule="atLeast"/>
      <w:jc w:val="center"/>
      <w:textAlignment w:val="baseline"/>
    </w:pPr>
    <w:rPr>
      <w:kern w:val="21"/>
    </w:rPr>
  </w:style>
  <w:style w:type="paragraph" w:customStyle="1" w:styleId="220">
    <w:name w:val="样式 样式 首行缩进:  2 字符 + 首行缩进:  2 字符"/>
    <w:basedOn w:val="a0"/>
    <w:rsid w:val="00A67CA5"/>
    <w:pPr>
      <w:spacing w:line="360" w:lineRule="auto"/>
      <w:ind w:firstLineChars="200" w:firstLine="420"/>
    </w:pPr>
    <w:rPr>
      <w:rFonts w:cs="宋体"/>
      <w:sz w:val="24"/>
    </w:rPr>
  </w:style>
  <w:style w:type="paragraph" w:styleId="af4">
    <w:name w:val="Document Map"/>
    <w:basedOn w:val="a0"/>
    <w:link w:val="Char11"/>
    <w:uiPriority w:val="99"/>
    <w:semiHidden/>
    <w:unhideWhenUsed/>
    <w:rsid w:val="00A54275"/>
    <w:rPr>
      <w:rFonts w:ascii="宋体"/>
      <w:sz w:val="18"/>
      <w:szCs w:val="18"/>
    </w:rPr>
  </w:style>
  <w:style w:type="character" w:customStyle="1" w:styleId="Char11">
    <w:name w:val="文档结构图 Char1"/>
    <w:link w:val="af4"/>
    <w:uiPriority w:val="99"/>
    <w:semiHidden/>
    <w:rsid w:val="00A54275"/>
    <w:rPr>
      <w:rFonts w:ascii="宋体"/>
      <w:kern w:val="2"/>
      <w:sz w:val="18"/>
      <w:szCs w:val="18"/>
    </w:rPr>
  </w:style>
  <w:style w:type="paragraph" w:styleId="af5">
    <w:name w:val="Normal Indent"/>
    <w:aliases w:val="表正文,正文非缩进,正文（首行缩进两字） Char Char Char Char,正文（首行缩进两字） Char Char Char Char Char,正文（首行缩进两字） Char Char Char,正文（首行缩进两字） Char Char,特点,正文缩进 Char,正文（首行缩进两字） Char,正文（首行缩进两字）,正文顶格悬挂,段1,正文(首行缩进两字),正文(首行缩进两字)1,特点标题,四号,缩进,ALT+Z,正文不缩进,正文双线,正文非缩进 Char Char,特点 Char"/>
    <w:basedOn w:val="a0"/>
    <w:rsid w:val="00D506D9"/>
    <w:pPr>
      <w:ind w:firstLine="420"/>
    </w:pPr>
  </w:style>
  <w:style w:type="numbering" w:customStyle="1" w:styleId="30">
    <w:name w:val="样式3"/>
    <w:uiPriority w:val="99"/>
    <w:rsid w:val="00D506D9"/>
    <w:pPr>
      <w:numPr>
        <w:numId w:val="3"/>
      </w:numPr>
    </w:pPr>
  </w:style>
  <w:style w:type="paragraph" w:styleId="af6">
    <w:name w:val="Date"/>
    <w:basedOn w:val="a0"/>
    <w:next w:val="a0"/>
    <w:link w:val="Char12"/>
    <w:rsid w:val="00B21BC3"/>
  </w:style>
  <w:style w:type="character" w:customStyle="1" w:styleId="Char12">
    <w:name w:val="日期 Char1"/>
    <w:link w:val="af6"/>
    <w:rsid w:val="00B21BC3"/>
    <w:rPr>
      <w:kern w:val="2"/>
      <w:sz w:val="21"/>
    </w:rPr>
  </w:style>
  <w:style w:type="table" w:styleId="af7">
    <w:name w:val="Table Grid"/>
    <w:basedOn w:val="a2"/>
    <w:uiPriority w:val="59"/>
    <w:rsid w:val="0062395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8">
    <w:name w:val="List Paragraph"/>
    <w:basedOn w:val="a0"/>
    <w:uiPriority w:val="34"/>
    <w:qFormat/>
    <w:rsid w:val="00AD2638"/>
    <w:pPr>
      <w:ind w:firstLineChars="200" w:firstLine="420"/>
    </w:pPr>
  </w:style>
  <w:style w:type="character" w:styleId="af9">
    <w:name w:val="annotation reference"/>
    <w:uiPriority w:val="99"/>
    <w:semiHidden/>
    <w:unhideWhenUsed/>
    <w:rsid w:val="00034804"/>
    <w:rPr>
      <w:sz w:val="21"/>
      <w:szCs w:val="21"/>
    </w:rPr>
  </w:style>
  <w:style w:type="paragraph" w:styleId="afa">
    <w:name w:val="annotation subject"/>
    <w:basedOn w:val="a7"/>
    <w:next w:val="a7"/>
    <w:link w:val="Char13"/>
    <w:uiPriority w:val="99"/>
    <w:semiHidden/>
    <w:unhideWhenUsed/>
    <w:rsid w:val="00034804"/>
    <w:rPr>
      <w:b/>
      <w:bCs/>
    </w:rPr>
  </w:style>
  <w:style w:type="character" w:customStyle="1" w:styleId="Char13">
    <w:name w:val="批注主题 Char1"/>
    <w:link w:val="afa"/>
    <w:uiPriority w:val="99"/>
    <w:semiHidden/>
    <w:rsid w:val="00034804"/>
    <w:rPr>
      <w:b/>
      <w:bCs/>
      <w:kern w:val="2"/>
      <w:sz w:val="21"/>
      <w:szCs w:val="24"/>
    </w:rPr>
  </w:style>
  <w:style w:type="paragraph" w:customStyle="1" w:styleId="CharCharCharCharCharCharCharCharCharChar">
    <w:name w:val="Char Char Char Char Char Char Char Char Char Char"/>
    <w:basedOn w:val="a0"/>
    <w:rsid w:val="00793103"/>
    <w:pPr>
      <w:widowControl/>
      <w:adjustRightInd w:val="0"/>
      <w:spacing w:after="160" w:line="240" w:lineRule="exact"/>
      <w:jc w:val="left"/>
    </w:pPr>
    <w:rPr>
      <w:rFonts w:eastAsia="方正仿宋_GBK"/>
      <w:sz w:val="32"/>
    </w:rPr>
  </w:style>
  <w:style w:type="paragraph" w:styleId="afb">
    <w:name w:val="Normal (Web)"/>
    <w:basedOn w:val="a0"/>
    <w:uiPriority w:val="99"/>
    <w:semiHidden/>
    <w:unhideWhenUsed/>
    <w:rsid w:val="00573D6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fc">
    <w:name w:val="Strong"/>
    <w:basedOn w:val="a1"/>
    <w:uiPriority w:val="22"/>
    <w:qFormat/>
    <w:rsid w:val="00573D6A"/>
    <w:rPr>
      <w:b/>
      <w:bCs/>
    </w:rPr>
  </w:style>
  <w:style w:type="paragraph" w:customStyle="1" w:styleId="afd">
    <w:name w:val="需求正文"/>
    <w:basedOn w:val="10"/>
    <w:link w:val="Charc"/>
    <w:qFormat/>
    <w:rsid w:val="007B3756"/>
    <w:pPr>
      <w:spacing w:line="360" w:lineRule="auto"/>
      <w:ind w:left="839" w:firstLineChars="200" w:firstLine="480"/>
    </w:pPr>
    <w:rPr>
      <w:sz w:val="24"/>
      <w:szCs w:val="24"/>
    </w:rPr>
  </w:style>
  <w:style w:type="paragraph" w:customStyle="1" w:styleId="a">
    <w:name w:val="小标题"/>
    <w:basedOn w:val="10"/>
    <w:link w:val="Chard"/>
    <w:qFormat/>
    <w:rsid w:val="007B3756"/>
    <w:pPr>
      <w:numPr>
        <w:numId w:val="4"/>
      </w:numPr>
      <w:spacing w:line="360" w:lineRule="auto"/>
    </w:pPr>
    <w:rPr>
      <w:sz w:val="24"/>
      <w:szCs w:val="24"/>
    </w:rPr>
  </w:style>
  <w:style w:type="character" w:customStyle="1" w:styleId="Charc">
    <w:name w:val="需求正文 Char"/>
    <w:basedOn w:val="Char1"/>
    <w:link w:val="afd"/>
    <w:rsid w:val="007B3756"/>
    <w:rPr>
      <w:kern w:val="2"/>
      <w:sz w:val="24"/>
      <w:szCs w:val="24"/>
    </w:rPr>
  </w:style>
  <w:style w:type="paragraph" w:customStyle="1" w:styleId="666">
    <w:name w:val="正文666"/>
    <w:basedOn w:val="a0"/>
    <w:link w:val="666Char"/>
    <w:qFormat/>
    <w:rsid w:val="007B3756"/>
    <w:pPr>
      <w:spacing w:line="360" w:lineRule="auto"/>
      <w:ind w:firstLineChars="200" w:firstLine="480"/>
    </w:pPr>
    <w:rPr>
      <w:rFonts w:ascii="宋体" w:hAnsi="宋体"/>
      <w:sz w:val="24"/>
      <w:szCs w:val="24"/>
    </w:rPr>
  </w:style>
  <w:style w:type="character" w:customStyle="1" w:styleId="Chard">
    <w:name w:val="小标题 Char"/>
    <w:basedOn w:val="Char1"/>
    <w:link w:val="a"/>
    <w:rsid w:val="007B3756"/>
    <w:rPr>
      <w:kern w:val="2"/>
      <w:sz w:val="24"/>
      <w:szCs w:val="24"/>
    </w:rPr>
  </w:style>
  <w:style w:type="character" w:customStyle="1" w:styleId="666Char">
    <w:name w:val="正文666 Char"/>
    <w:basedOn w:val="a1"/>
    <w:link w:val="666"/>
    <w:rsid w:val="007B3756"/>
    <w:rPr>
      <w:rFonts w:ascii="宋体" w:hAnsi="宋体"/>
      <w:kern w:val="2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42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4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27827;&#21271;&#30465;&#27700;&#21033;&#27700;&#30005;&#31532;&#20108;&#21208;&#27979;&#35774;&#35745;&#30740;&#31350;&#38498;&#38656;&#27714;&#25253;&#21578;0420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DEB125-DF42-49AD-AEC2-7757AB16C8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河北省水利水电第二勘测设计研究院需求报告0420.dotx</Template>
  <TotalTime>2327</TotalTime>
  <Pages>21</Pages>
  <Words>1260</Words>
  <Characters>7185</Characters>
  <Application>Microsoft Office Word</Application>
  <DocSecurity>0</DocSecurity>
  <Lines>59</Lines>
  <Paragraphs>16</Paragraphs>
  <ScaleCrop>false</ScaleCrop>
  <Company>Microsoft</Company>
  <LinksUpToDate>false</LinksUpToDate>
  <CharactersWithSpaces>8429</CharactersWithSpaces>
  <SharedDoc>false</SharedDoc>
  <HLinks>
    <vt:vector size="570" baseType="variant">
      <vt:variant>
        <vt:i4>1507390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_Toc375296139</vt:lpwstr>
      </vt:variant>
      <vt:variant>
        <vt:i4>1507390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_Toc375296138</vt:lpwstr>
      </vt:variant>
      <vt:variant>
        <vt:i4>1507390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_Toc375296137</vt:lpwstr>
      </vt:variant>
      <vt:variant>
        <vt:i4>1507390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_Toc375296136</vt:lpwstr>
      </vt:variant>
      <vt:variant>
        <vt:i4>1507390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_Toc375296135</vt:lpwstr>
      </vt:variant>
      <vt:variant>
        <vt:i4>1507390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_Toc375296134</vt:lpwstr>
      </vt:variant>
      <vt:variant>
        <vt:i4>1507390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_Toc375296133</vt:lpwstr>
      </vt:variant>
      <vt:variant>
        <vt:i4>1507390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_Toc375296132</vt:lpwstr>
      </vt:variant>
      <vt:variant>
        <vt:i4>1507390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_Toc375296131</vt:lpwstr>
      </vt:variant>
      <vt:variant>
        <vt:i4>1507390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_Toc375296130</vt:lpwstr>
      </vt:variant>
      <vt:variant>
        <vt:i4>1441854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_Toc375296129</vt:lpwstr>
      </vt:variant>
      <vt:variant>
        <vt:i4>1441854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_Toc375296128</vt:lpwstr>
      </vt:variant>
      <vt:variant>
        <vt:i4>1441854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_Toc375296127</vt:lpwstr>
      </vt:variant>
      <vt:variant>
        <vt:i4>1441854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_Toc375296126</vt:lpwstr>
      </vt:variant>
      <vt:variant>
        <vt:i4>1441854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_Toc375296125</vt:lpwstr>
      </vt:variant>
      <vt:variant>
        <vt:i4>1441854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_Toc375296124</vt:lpwstr>
      </vt:variant>
      <vt:variant>
        <vt:i4>1441854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_Toc375296123</vt:lpwstr>
      </vt:variant>
      <vt:variant>
        <vt:i4>1441854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_Toc375296122</vt:lpwstr>
      </vt:variant>
      <vt:variant>
        <vt:i4>1441854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_Toc375296121</vt:lpwstr>
      </vt:variant>
      <vt:variant>
        <vt:i4>1441854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_Toc375296120</vt:lpwstr>
      </vt:variant>
      <vt:variant>
        <vt:i4>1376318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_Toc375296119</vt:lpwstr>
      </vt:variant>
      <vt:variant>
        <vt:i4>1376318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_Toc375296118</vt:lpwstr>
      </vt:variant>
      <vt:variant>
        <vt:i4>1376318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_Toc375296117</vt:lpwstr>
      </vt:variant>
      <vt:variant>
        <vt:i4>1376318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_Toc375296116</vt:lpwstr>
      </vt:variant>
      <vt:variant>
        <vt:i4>1376318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_Toc375296115</vt:lpwstr>
      </vt:variant>
      <vt:variant>
        <vt:i4>1376318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_Toc375296114</vt:lpwstr>
      </vt:variant>
      <vt:variant>
        <vt:i4>1376318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_Toc375296113</vt:lpwstr>
      </vt:variant>
      <vt:variant>
        <vt:i4>1376318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_Toc375296112</vt:lpwstr>
      </vt:variant>
      <vt:variant>
        <vt:i4>1376318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_Toc375296111</vt:lpwstr>
      </vt:variant>
      <vt:variant>
        <vt:i4>1376318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_Toc375296110</vt:lpwstr>
      </vt:variant>
      <vt:variant>
        <vt:i4>1310782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_Toc375296109</vt:lpwstr>
      </vt:variant>
      <vt:variant>
        <vt:i4>1310782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_Toc375296108</vt:lpwstr>
      </vt:variant>
      <vt:variant>
        <vt:i4>1310782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_Toc375296107</vt:lpwstr>
      </vt:variant>
      <vt:variant>
        <vt:i4>1310782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_Toc375296106</vt:lpwstr>
      </vt:variant>
      <vt:variant>
        <vt:i4>1310782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_Toc375296105</vt:lpwstr>
      </vt:variant>
      <vt:variant>
        <vt:i4>1310782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_Toc375296104</vt:lpwstr>
      </vt:variant>
      <vt:variant>
        <vt:i4>1310782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_Toc375296103</vt:lpwstr>
      </vt:variant>
      <vt:variant>
        <vt:i4>1310782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_Toc375296102</vt:lpwstr>
      </vt:variant>
      <vt:variant>
        <vt:i4>1310782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_Toc375296101</vt:lpwstr>
      </vt:variant>
      <vt:variant>
        <vt:i4>1310782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_Toc375296100</vt:lpwstr>
      </vt:variant>
      <vt:variant>
        <vt:i4>1900607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_Toc375296099</vt:lpwstr>
      </vt:variant>
      <vt:variant>
        <vt:i4>1900607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_Toc375296098</vt:lpwstr>
      </vt:variant>
      <vt:variant>
        <vt:i4>1900607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_Toc375296097</vt:lpwstr>
      </vt:variant>
      <vt:variant>
        <vt:i4>1900607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_Toc375296096</vt:lpwstr>
      </vt:variant>
      <vt:variant>
        <vt:i4>1900607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_Toc375296095</vt:lpwstr>
      </vt:variant>
      <vt:variant>
        <vt:i4>1900607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_Toc375296094</vt:lpwstr>
      </vt:variant>
      <vt:variant>
        <vt:i4>1900607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_Toc375296093</vt:lpwstr>
      </vt:variant>
      <vt:variant>
        <vt:i4>1900607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_Toc375296092</vt:lpwstr>
      </vt:variant>
      <vt:variant>
        <vt:i4>1900607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_Toc375296091</vt:lpwstr>
      </vt:variant>
      <vt:variant>
        <vt:i4>1900607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_Toc375296090</vt:lpwstr>
      </vt:variant>
      <vt:variant>
        <vt:i4>1835071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_Toc375296089</vt:lpwstr>
      </vt:variant>
      <vt:variant>
        <vt:i4>1835071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_Toc375296088</vt:lpwstr>
      </vt:variant>
      <vt:variant>
        <vt:i4>1835071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_Toc375296087</vt:lpwstr>
      </vt:variant>
      <vt:variant>
        <vt:i4>1835071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_Toc375296086</vt:lpwstr>
      </vt:variant>
      <vt:variant>
        <vt:i4>1835071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_Toc375296085</vt:lpwstr>
      </vt:variant>
      <vt:variant>
        <vt:i4>1835071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_Toc375296084</vt:lpwstr>
      </vt:variant>
      <vt:variant>
        <vt:i4>1835071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_Toc375296083</vt:lpwstr>
      </vt:variant>
      <vt:variant>
        <vt:i4>1835071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_Toc375296082</vt:lpwstr>
      </vt:variant>
      <vt:variant>
        <vt:i4>1835071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_Toc375296081</vt:lpwstr>
      </vt:variant>
      <vt:variant>
        <vt:i4>1835071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_Toc375296080</vt:lpwstr>
      </vt:variant>
      <vt:variant>
        <vt:i4>1245247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_Toc375296079</vt:lpwstr>
      </vt:variant>
      <vt:variant>
        <vt:i4>1245247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_Toc375296078</vt:lpwstr>
      </vt:variant>
      <vt:variant>
        <vt:i4>1245247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_Toc375296077</vt:lpwstr>
      </vt:variant>
      <vt:variant>
        <vt:i4>1245247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_Toc375296076</vt:lpwstr>
      </vt:variant>
      <vt:variant>
        <vt:i4>1245247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_Toc375296075</vt:lpwstr>
      </vt:variant>
      <vt:variant>
        <vt:i4>1245247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_Toc375296074</vt:lpwstr>
      </vt:variant>
      <vt:variant>
        <vt:i4>1245247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_Toc375296073</vt:lpwstr>
      </vt:variant>
      <vt:variant>
        <vt:i4>1245247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_Toc375296072</vt:lpwstr>
      </vt:variant>
      <vt:variant>
        <vt:i4>1245247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_Toc375296071</vt:lpwstr>
      </vt:variant>
      <vt:variant>
        <vt:i4>1245247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_Toc375296070</vt:lpwstr>
      </vt:variant>
      <vt:variant>
        <vt:i4>1179711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_Toc375296069</vt:lpwstr>
      </vt:variant>
      <vt:variant>
        <vt:i4>1179711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_Toc375296068</vt:lpwstr>
      </vt:variant>
      <vt:variant>
        <vt:i4>1179711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_Toc375296067</vt:lpwstr>
      </vt:variant>
      <vt:variant>
        <vt:i4>1179711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_Toc375296066</vt:lpwstr>
      </vt:variant>
      <vt:variant>
        <vt:i4>1179711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_Toc375296065</vt:lpwstr>
      </vt:variant>
      <vt:variant>
        <vt:i4>1179711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_Toc375296064</vt:lpwstr>
      </vt:variant>
      <vt:variant>
        <vt:i4>1179711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_Toc375296063</vt:lpwstr>
      </vt:variant>
      <vt:variant>
        <vt:i4>1179711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_Toc375296062</vt:lpwstr>
      </vt:variant>
      <vt:variant>
        <vt:i4>1179711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_Toc375296061</vt:lpwstr>
      </vt:variant>
      <vt:variant>
        <vt:i4>1179711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_Toc375296060</vt:lpwstr>
      </vt:variant>
      <vt:variant>
        <vt:i4>1114175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_Toc375296059</vt:lpwstr>
      </vt:variant>
      <vt:variant>
        <vt:i4>1114175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_Toc375296058</vt:lpwstr>
      </vt:variant>
      <vt:variant>
        <vt:i4>1114175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_Toc375296057</vt:lpwstr>
      </vt:variant>
      <vt:variant>
        <vt:i4>1114175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_Toc375296056</vt:lpwstr>
      </vt:variant>
      <vt:variant>
        <vt:i4>1114175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_Toc375296055</vt:lpwstr>
      </vt:variant>
      <vt:variant>
        <vt:i4>1114175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_Toc375296054</vt:lpwstr>
      </vt:variant>
      <vt:variant>
        <vt:i4>1114175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_Toc375296053</vt:lpwstr>
      </vt:variant>
      <vt:variant>
        <vt:i4>1114175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_Toc375296052</vt:lpwstr>
      </vt:variant>
      <vt:variant>
        <vt:i4>1114175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_Toc375296051</vt:lpwstr>
      </vt:variant>
      <vt:variant>
        <vt:i4>1114175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_Toc375296050</vt:lpwstr>
      </vt:variant>
      <vt:variant>
        <vt:i4>1048639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_Toc375296049</vt:lpwstr>
      </vt:variant>
      <vt:variant>
        <vt:i4>1048639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_Toc375296048</vt:lpwstr>
      </vt:variant>
      <vt:variant>
        <vt:i4>1048639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_Toc375296047</vt:lpwstr>
      </vt:variant>
      <vt:variant>
        <vt:i4>1048639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_Toc375296046</vt:lpwstr>
      </vt:variant>
      <vt:variant>
        <vt:i4>1048639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_Toc375296045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济南普华-张明辉</dc:creator>
  <cp:lastModifiedBy>金晓勇</cp:lastModifiedBy>
  <cp:revision>367</cp:revision>
  <cp:lastPrinted>2013-09-12T10:21:00Z</cp:lastPrinted>
  <dcterms:created xsi:type="dcterms:W3CDTF">2016-11-25T03:24:00Z</dcterms:created>
  <dcterms:modified xsi:type="dcterms:W3CDTF">2018-05-18T01:13:00Z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2052-9.1.0.4047</vt:lpwstr>
  </property>
</Properties>
</file>